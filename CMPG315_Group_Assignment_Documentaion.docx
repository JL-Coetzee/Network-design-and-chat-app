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BEA56" w14:textId="09FFA6EB" w:rsidR="00952F7D" w:rsidRDefault="001822F5" w:rsidP="00A602AF">
      <w:pPr>
        <w:pStyle w:val="GraphicAnchor"/>
      </w:pPr>
      <w:r w:rsidRPr="00E44B70">
        <w:rPr>
          <w:noProof/>
          <w:lang w:eastAsia="en-AU"/>
        </w:rPr>
        <mc:AlternateContent>
          <mc:Choice Requires="wps">
            <w:drawing>
              <wp:anchor distT="0" distB="0" distL="114300" distR="114300" simplePos="0" relativeHeight="251673600" behindDoc="1" locked="0" layoutInCell="1" allowOverlap="1" wp14:anchorId="71E7AAFC" wp14:editId="380B547C">
                <wp:simplePos x="0" y="0"/>
                <wp:positionH relativeFrom="column">
                  <wp:posOffset>-463138</wp:posOffset>
                </wp:positionH>
                <wp:positionV relativeFrom="paragraph">
                  <wp:posOffset>2511630</wp:posOffset>
                </wp:positionV>
                <wp:extent cx="5735320" cy="6626877"/>
                <wp:effectExtent l="0" t="0" r="0" b="254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62687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ln/>
                      </wps:spPr>
                      <wps:style>
                        <a:lnRef idx="0">
                          <a:schemeClr val="accent5"/>
                        </a:lnRef>
                        <a:fillRef idx="3">
                          <a:schemeClr val="accent5"/>
                        </a:fillRef>
                        <a:effectRef idx="3">
                          <a:schemeClr val="accent5"/>
                        </a:effectRef>
                        <a:fontRef idx="minor">
                          <a:schemeClr val="lt1"/>
                        </a:fontRef>
                      </wps:style>
                      <wps:bodyPr lIns="38100" tIns="38100" rIns="38100" bIns="38100" anchor="ctr"/>
                    </wps:wsp>
                  </a:graphicData>
                </a:graphic>
                <wp14:sizeRelV relativeFrom="margin">
                  <wp14:pctHeight>0</wp14:pctHeight>
                </wp14:sizeRelV>
              </wp:anchor>
            </w:drawing>
          </mc:Choice>
          <mc:Fallback>
            <w:pict>
              <v:shape w14:anchorId="733450B0" id="Shape" o:spid="_x0000_s1026" alt="&quot;&quot;" style="position:absolute;margin-left:-36.45pt;margin-top:197.75pt;width:451.6pt;height:521.8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" path="m,l21600,14168r,7432l,21600,,xe" fillcolor="#7f5f52 [3208]" stroked="f">
                <v:fill color2="#c4ada3 [1624]" rotate="t" angle="180" focus="100%" type="gradient">
                  <o:fill v:ext="view" type="gradientUnscaled"/>
                </v:fill>
                <v:path arrowok="t" o:extrusionok="f" o:connecttype="custom" o:connectlocs="2867660,3313439;2867660,3313439;2867660,3313439;2867660,3313439" o:connectangles="0,90,180,270"/>
              </v:shape>
            </w:pict>
          </mc:Fallback>
        </mc:AlternateContent>
      </w:r>
      <w:r w:rsidR="005526B1" w:rsidRPr="00E44B70">
        <w:rPr>
          <w:noProof/>
          <w:lang w:eastAsia="en-AU"/>
        </w:rPr>
        <w:drawing>
          <wp:anchor distT="0" distB="0" distL="114300" distR="114300" simplePos="0" relativeHeight="251665407" behindDoc="1" locked="0" layoutInCell="1" allowOverlap="1" wp14:anchorId="164C7FAD" wp14:editId="3DDBA88B">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946"/>
        <w:gridCol w:w="2404"/>
      </w:tblGrid>
      <w:tr w:rsidR="00A602AF" w14:paraId="3F8C7D89" w14:textId="77777777" w:rsidTr="00A07DCE">
        <w:trPr>
          <w:trHeight w:val="2341"/>
        </w:trPr>
        <w:tc>
          <w:tcPr>
            <w:tcW w:w="9350" w:type="dxa"/>
            <w:gridSpan w:val="2"/>
            <w:vAlign w:val="center"/>
          </w:tcPr>
          <w:p w14:paraId="3C69BD35" w14:textId="26903015" w:rsidR="00A602AF" w:rsidRPr="009D1F5A" w:rsidRDefault="001822F5" w:rsidP="009D1F5A">
            <w:pPr>
              <w:jc w:val="center"/>
              <w:rPr>
                <w:b/>
                <w:bCs/>
                <w:sz w:val="56"/>
                <w:szCs w:val="56"/>
              </w:rPr>
            </w:pPr>
            <w:bookmarkStart w:id="0" w:name="_Toc166701280"/>
            <w:r w:rsidRPr="009D1F5A">
              <w:rPr>
                <w:b/>
                <w:bCs/>
                <w:sz w:val="56"/>
                <w:szCs w:val="56"/>
              </w:rPr>
              <w:t>CMPG 315: GROUP PROJECT</w:t>
            </w:r>
            <w:bookmarkEnd w:id="0"/>
          </w:p>
        </w:tc>
      </w:tr>
      <w:tr w:rsidR="00A602AF" w14:paraId="3DF5B99E" w14:textId="77777777" w:rsidTr="001822F5">
        <w:trPr>
          <w:trHeight w:val="8895"/>
        </w:trPr>
        <w:tc>
          <w:tcPr>
            <w:tcW w:w="6946" w:type="dxa"/>
            <w:vAlign w:val="center"/>
          </w:tcPr>
          <w:p w14:paraId="0838F28D" w14:textId="77777777" w:rsidR="001822F5" w:rsidRDefault="001822F5" w:rsidP="00A602AF">
            <w:pPr>
              <w:rPr>
                <w:b/>
                <w:bCs/>
                <w:sz w:val="36"/>
                <w:szCs w:val="36"/>
                <w:u w:val="single"/>
              </w:rPr>
            </w:pPr>
          </w:p>
          <w:p w14:paraId="08D0F022" w14:textId="77777777" w:rsidR="001822F5" w:rsidRDefault="001822F5" w:rsidP="00A602AF">
            <w:pPr>
              <w:rPr>
                <w:b/>
                <w:bCs/>
                <w:sz w:val="36"/>
                <w:szCs w:val="36"/>
                <w:u w:val="single"/>
              </w:rPr>
            </w:pPr>
          </w:p>
          <w:p w14:paraId="54E1A494" w14:textId="77777777" w:rsidR="001822F5" w:rsidRDefault="001822F5" w:rsidP="00A602AF">
            <w:pPr>
              <w:rPr>
                <w:b/>
                <w:bCs/>
                <w:sz w:val="36"/>
                <w:szCs w:val="36"/>
                <w:u w:val="single"/>
              </w:rPr>
            </w:pPr>
          </w:p>
          <w:p w14:paraId="43F3FAA6" w14:textId="77777777" w:rsidR="001822F5" w:rsidRDefault="001822F5" w:rsidP="00A602AF">
            <w:pPr>
              <w:rPr>
                <w:b/>
                <w:bCs/>
                <w:sz w:val="36"/>
                <w:szCs w:val="36"/>
                <w:u w:val="single"/>
              </w:rPr>
            </w:pPr>
          </w:p>
          <w:p w14:paraId="1247B052" w14:textId="77777777" w:rsidR="001822F5" w:rsidRDefault="001822F5" w:rsidP="00A602AF">
            <w:pPr>
              <w:rPr>
                <w:b/>
                <w:bCs/>
                <w:sz w:val="36"/>
                <w:szCs w:val="36"/>
                <w:u w:val="single"/>
              </w:rPr>
            </w:pPr>
          </w:p>
          <w:p w14:paraId="43E0451D" w14:textId="77777777" w:rsidR="001822F5" w:rsidRDefault="001822F5" w:rsidP="00A602AF">
            <w:pPr>
              <w:rPr>
                <w:b/>
                <w:bCs/>
                <w:sz w:val="36"/>
                <w:szCs w:val="36"/>
                <w:u w:val="single"/>
              </w:rPr>
            </w:pPr>
          </w:p>
          <w:p w14:paraId="57B0A154" w14:textId="77777777" w:rsidR="001822F5" w:rsidRDefault="001822F5" w:rsidP="00A602AF">
            <w:pPr>
              <w:rPr>
                <w:b/>
                <w:bCs/>
                <w:sz w:val="36"/>
                <w:szCs w:val="36"/>
                <w:u w:val="single"/>
              </w:rPr>
            </w:pPr>
          </w:p>
          <w:p w14:paraId="1C664C7F" w14:textId="77777777" w:rsidR="001822F5" w:rsidRDefault="001822F5" w:rsidP="00A602AF">
            <w:pPr>
              <w:rPr>
                <w:b/>
                <w:bCs/>
                <w:sz w:val="36"/>
                <w:szCs w:val="36"/>
                <w:u w:val="single"/>
              </w:rPr>
            </w:pPr>
          </w:p>
          <w:p w14:paraId="340B7A7D" w14:textId="77777777" w:rsidR="001822F5" w:rsidRDefault="001822F5" w:rsidP="00A602AF">
            <w:pPr>
              <w:rPr>
                <w:b/>
                <w:bCs/>
                <w:sz w:val="36"/>
                <w:szCs w:val="36"/>
                <w:u w:val="single"/>
              </w:rPr>
            </w:pPr>
          </w:p>
          <w:p w14:paraId="01FEB136" w14:textId="77777777" w:rsidR="001822F5" w:rsidRDefault="001822F5" w:rsidP="00A602AF">
            <w:pPr>
              <w:rPr>
                <w:b/>
                <w:bCs/>
                <w:sz w:val="36"/>
                <w:szCs w:val="36"/>
                <w:u w:val="single"/>
              </w:rPr>
            </w:pPr>
          </w:p>
          <w:p w14:paraId="2EDC541D" w14:textId="77777777" w:rsidR="001822F5" w:rsidRDefault="001822F5" w:rsidP="00A602AF">
            <w:pPr>
              <w:rPr>
                <w:b/>
                <w:bCs/>
                <w:sz w:val="36"/>
                <w:szCs w:val="36"/>
                <w:u w:val="single"/>
              </w:rPr>
            </w:pPr>
          </w:p>
          <w:p w14:paraId="1AC90097" w14:textId="77777777" w:rsidR="001822F5" w:rsidRDefault="001822F5" w:rsidP="00A602AF">
            <w:pPr>
              <w:rPr>
                <w:b/>
                <w:bCs/>
                <w:sz w:val="36"/>
                <w:szCs w:val="36"/>
                <w:u w:val="single"/>
              </w:rPr>
            </w:pPr>
          </w:p>
          <w:p w14:paraId="238B434B" w14:textId="77777777" w:rsidR="001822F5" w:rsidRDefault="001822F5" w:rsidP="00A602AF">
            <w:pPr>
              <w:rPr>
                <w:b/>
                <w:bCs/>
                <w:sz w:val="36"/>
                <w:szCs w:val="36"/>
                <w:u w:val="single"/>
              </w:rPr>
            </w:pPr>
          </w:p>
          <w:p w14:paraId="7A4630E6" w14:textId="2C285D2D" w:rsidR="00A602AF" w:rsidRDefault="001822F5" w:rsidP="00A602AF">
            <w:pPr>
              <w:rPr>
                <w:b/>
                <w:bCs/>
                <w:sz w:val="36"/>
                <w:szCs w:val="36"/>
                <w:u w:val="single"/>
              </w:rPr>
            </w:pPr>
            <w:r w:rsidRPr="001822F5">
              <w:rPr>
                <w:b/>
                <w:bCs/>
                <w:sz w:val="36"/>
                <w:szCs w:val="36"/>
                <w:u w:val="single"/>
              </w:rPr>
              <w:t>Group members:</w:t>
            </w:r>
          </w:p>
          <w:p w14:paraId="27BE852C" w14:textId="77777777" w:rsidR="001822F5" w:rsidRDefault="001822F5" w:rsidP="00A602AF">
            <w:pPr>
              <w:rPr>
                <w:b/>
                <w:bCs/>
                <w:sz w:val="36"/>
                <w:szCs w:val="36"/>
                <w:u w:val="single"/>
              </w:rPr>
            </w:pPr>
          </w:p>
          <w:p w14:paraId="6ACFD593" w14:textId="4530B1B0" w:rsidR="001822F5" w:rsidRPr="001822F5" w:rsidRDefault="001822F5" w:rsidP="00A602AF">
            <w:pPr>
              <w:rPr>
                <w:rFonts w:ascii="Arial" w:hAnsi="Arial" w:cs="Arial"/>
                <w:color w:val="000000"/>
                <w:sz w:val="32"/>
                <w:szCs w:val="32"/>
              </w:rPr>
            </w:pPr>
            <w:r w:rsidRPr="001822F5">
              <w:rPr>
                <w:rFonts w:ascii="Arial" w:hAnsi="Arial" w:cs="Arial"/>
                <w:color w:val="000000"/>
                <w:sz w:val="32"/>
                <w:szCs w:val="32"/>
              </w:rPr>
              <w:t>Zané Kennard</w:t>
            </w:r>
            <w:r>
              <w:rPr>
                <w:rFonts w:ascii="Arial" w:hAnsi="Arial" w:cs="Arial"/>
                <w:color w:val="000000"/>
                <w:sz w:val="32"/>
                <w:szCs w:val="32"/>
              </w:rPr>
              <w:t xml:space="preserve"> - </w:t>
            </w:r>
            <w:r w:rsidR="00941AD7" w:rsidRPr="00941AD7">
              <w:rPr>
                <w:rFonts w:ascii="Arial" w:hAnsi="Arial" w:cs="Arial"/>
                <w:color w:val="000000"/>
                <w:sz w:val="32"/>
                <w:szCs w:val="32"/>
              </w:rPr>
              <w:t>40898989</w:t>
            </w:r>
          </w:p>
          <w:p w14:paraId="20584945" w14:textId="5CF693F8" w:rsidR="001822F5" w:rsidRDefault="001822F5" w:rsidP="00A602AF">
            <w:pPr>
              <w:rPr>
                <w:rFonts w:ascii="Arial" w:hAnsi="Arial" w:cs="Arial"/>
                <w:color w:val="000000"/>
                <w:sz w:val="32"/>
                <w:szCs w:val="32"/>
              </w:rPr>
            </w:pPr>
            <w:r w:rsidRPr="001822F5">
              <w:rPr>
                <w:rFonts w:ascii="Arial" w:hAnsi="Arial" w:cs="Arial"/>
                <w:color w:val="000000"/>
                <w:sz w:val="32"/>
                <w:szCs w:val="32"/>
              </w:rPr>
              <w:t>Franco Burger – 24904635</w:t>
            </w:r>
          </w:p>
          <w:p w14:paraId="44F0FBDD" w14:textId="7499E7FF" w:rsidR="001822F5" w:rsidRPr="001822F5" w:rsidRDefault="001822F5" w:rsidP="00A602AF">
            <w:pPr>
              <w:rPr>
                <w:rFonts w:ascii="Arial" w:hAnsi="Arial" w:cs="Arial"/>
                <w:color w:val="000000"/>
                <w:sz w:val="32"/>
                <w:szCs w:val="32"/>
              </w:rPr>
            </w:pPr>
            <w:r w:rsidRPr="001822F5">
              <w:rPr>
                <w:rFonts w:ascii="Arial" w:hAnsi="Arial" w:cs="Arial"/>
                <w:color w:val="000000"/>
                <w:sz w:val="32"/>
                <w:szCs w:val="32"/>
              </w:rPr>
              <w:t>Jason Coetzee – 40821749</w:t>
            </w:r>
          </w:p>
          <w:p w14:paraId="2A980F7D" w14:textId="7A983A53" w:rsidR="001822F5" w:rsidRDefault="001822F5" w:rsidP="00A602AF">
            <w:pPr>
              <w:rPr>
                <w:rFonts w:ascii="Arial" w:hAnsi="Arial" w:cs="Arial"/>
                <w:color w:val="000000"/>
                <w:sz w:val="32"/>
                <w:szCs w:val="32"/>
              </w:rPr>
            </w:pPr>
            <w:r w:rsidRPr="001822F5">
              <w:rPr>
                <w:rFonts w:ascii="Arial" w:hAnsi="Arial" w:cs="Arial"/>
                <w:color w:val="000000"/>
                <w:sz w:val="32"/>
                <w:szCs w:val="32"/>
              </w:rPr>
              <w:t>André du Raan – 35476087</w:t>
            </w:r>
          </w:p>
          <w:p w14:paraId="1EE160E7" w14:textId="474F366A" w:rsidR="001822F5" w:rsidRDefault="001822F5" w:rsidP="00A602AF">
            <w:pPr>
              <w:rPr>
                <w:rFonts w:ascii="Arial" w:hAnsi="Arial" w:cs="Arial"/>
                <w:color w:val="000000"/>
                <w:sz w:val="32"/>
                <w:szCs w:val="32"/>
              </w:rPr>
            </w:pPr>
            <w:r w:rsidRPr="001822F5">
              <w:rPr>
                <w:rFonts w:ascii="Arial" w:hAnsi="Arial" w:cs="Arial"/>
                <w:color w:val="000000"/>
                <w:sz w:val="32"/>
                <w:szCs w:val="32"/>
              </w:rPr>
              <w:t>Stephan Schmidt – 35459980</w:t>
            </w:r>
          </w:p>
          <w:p w14:paraId="65381748" w14:textId="3A48E8F6" w:rsidR="001822F5" w:rsidRPr="001822F5" w:rsidRDefault="001822F5" w:rsidP="00A602AF">
            <w:pPr>
              <w:rPr>
                <w:rFonts w:ascii="Arial" w:hAnsi="Arial" w:cs="Arial"/>
                <w:color w:val="000000"/>
                <w:sz w:val="32"/>
                <w:szCs w:val="32"/>
              </w:rPr>
            </w:pPr>
            <w:r w:rsidRPr="001822F5">
              <w:rPr>
                <w:rFonts w:ascii="Arial" w:hAnsi="Arial" w:cs="Arial"/>
                <w:color w:val="000000"/>
                <w:sz w:val="32"/>
                <w:szCs w:val="32"/>
              </w:rPr>
              <w:t>Ruan van Heerden – 41763882</w:t>
            </w:r>
          </w:p>
          <w:p w14:paraId="245515FC" w14:textId="7CE289C5" w:rsidR="001822F5" w:rsidRDefault="001822F5" w:rsidP="00A602AF">
            <w:pPr>
              <w:rPr>
                <w:rFonts w:ascii="Arial" w:hAnsi="Arial" w:cs="Arial"/>
                <w:color w:val="000000"/>
                <w:sz w:val="32"/>
                <w:szCs w:val="32"/>
              </w:rPr>
            </w:pPr>
            <w:r w:rsidRPr="001822F5">
              <w:rPr>
                <w:rFonts w:ascii="Arial" w:hAnsi="Arial" w:cs="Arial"/>
                <w:color w:val="000000"/>
                <w:sz w:val="32"/>
                <w:szCs w:val="32"/>
              </w:rPr>
              <w:t>Renier van Rooyen – 43151906</w:t>
            </w:r>
          </w:p>
          <w:p w14:paraId="44DE9F59" w14:textId="0C7E77D5" w:rsidR="001822F5" w:rsidRDefault="001822F5" w:rsidP="00A602AF">
            <w:pPr>
              <w:rPr>
                <w:rFonts w:ascii="Arial" w:hAnsi="Arial" w:cs="Arial"/>
                <w:color w:val="000000"/>
                <w:sz w:val="32"/>
                <w:szCs w:val="32"/>
              </w:rPr>
            </w:pPr>
            <w:r w:rsidRPr="001822F5">
              <w:rPr>
                <w:rFonts w:ascii="Arial" w:hAnsi="Arial" w:cs="Arial"/>
                <w:color w:val="000000"/>
                <w:sz w:val="32"/>
                <w:szCs w:val="32"/>
              </w:rPr>
              <w:t>Johan-Louis Coetzee – 40887340</w:t>
            </w:r>
          </w:p>
          <w:p w14:paraId="6958FEA4" w14:textId="240AD1D2" w:rsidR="001822F5" w:rsidRPr="001822F5" w:rsidRDefault="001822F5" w:rsidP="00A602AF">
            <w:pPr>
              <w:rPr>
                <w:rFonts w:ascii="Arial" w:hAnsi="Arial" w:cs="Arial"/>
                <w:color w:val="000000"/>
                <w:sz w:val="32"/>
                <w:szCs w:val="32"/>
              </w:rPr>
            </w:pPr>
            <w:r w:rsidRPr="001822F5">
              <w:rPr>
                <w:rFonts w:ascii="Arial" w:hAnsi="Arial" w:cs="Arial"/>
                <w:color w:val="000000"/>
                <w:sz w:val="32"/>
                <w:szCs w:val="32"/>
              </w:rPr>
              <w:t>Conrad Nicolas Du Toit – 34386084</w:t>
            </w:r>
          </w:p>
          <w:p w14:paraId="79AD6A3F" w14:textId="77777777" w:rsidR="001822F5" w:rsidRPr="001822F5" w:rsidRDefault="001822F5" w:rsidP="001822F5">
            <w:pPr>
              <w:rPr>
                <w:rFonts w:ascii="Arial" w:hAnsi="Arial" w:cs="Arial"/>
                <w:color w:val="000000"/>
                <w:sz w:val="32"/>
                <w:szCs w:val="32"/>
              </w:rPr>
            </w:pPr>
            <w:r w:rsidRPr="001822F5">
              <w:rPr>
                <w:rFonts w:ascii="Arial" w:hAnsi="Arial" w:cs="Arial"/>
                <w:color w:val="000000"/>
                <w:sz w:val="32"/>
                <w:szCs w:val="32"/>
              </w:rPr>
              <w:t>Lohard Janse van Rensburg – 37248529</w:t>
            </w:r>
          </w:p>
          <w:p w14:paraId="294FE914" w14:textId="77777777" w:rsidR="001822F5" w:rsidRPr="001822F5" w:rsidRDefault="001822F5" w:rsidP="00A602AF">
            <w:pPr>
              <w:rPr>
                <w:rFonts w:ascii="Arial" w:hAnsi="Arial" w:cs="Arial"/>
                <w:color w:val="000000"/>
                <w:sz w:val="32"/>
                <w:szCs w:val="32"/>
              </w:rPr>
            </w:pPr>
          </w:p>
          <w:p w14:paraId="0BB8BE19" w14:textId="75A357BF" w:rsidR="001822F5" w:rsidRPr="001822F5" w:rsidRDefault="001822F5" w:rsidP="00A602AF">
            <w:pPr>
              <w:rPr>
                <w:b/>
                <w:bCs/>
                <w:sz w:val="28"/>
                <w:szCs w:val="28"/>
              </w:rPr>
            </w:pPr>
          </w:p>
        </w:tc>
        <w:tc>
          <w:tcPr>
            <w:tcW w:w="2404" w:type="dxa"/>
          </w:tcPr>
          <w:p w14:paraId="496189F1" w14:textId="77777777" w:rsidR="00A602AF" w:rsidRDefault="00A602AF"/>
        </w:tc>
      </w:tr>
    </w:tbl>
    <w:p w14:paraId="161E5231" w14:textId="39E0F9A8" w:rsidR="001822F5" w:rsidRDefault="001822F5"/>
    <w:p w14:paraId="06D66672" w14:textId="77777777" w:rsidR="001822F5" w:rsidRDefault="001822F5">
      <w:r>
        <w:br w:type="page"/>
      </w:r>
    </w:p>
    <w:p w14:paraId="0A2B4ACB" w14:textId="77777777" w:rsidR="00A602AF" w:rsidRDefault="00A602AF"/>
    <w:p w14:paraId="43E3C086" w14:textId="77777777" w:rsidR="001822F5" w:rsidRDefault="001822F5"/>
    <w:sdt>
      <w:sdtPr>
        <w:rPr>
          <w:rFonts w:asciiTheme="minorHAnsi" w:eastAsiaTheme="minorHAnsi" w:hAnsiTheme="minorHAnsi" w:cstheme="minorBidi"/>
          <w:color w:val="auto"/>
          <w:sz w:val="24"/>
          <w:szCs w:val="24"/>
        </w:rPr>
        <w:id w:val="-1972277996"/>
        <w:docPartObj>
          <w:docPartGallery w:val="Table of Contents"/>
          <w:docPartUnique/>
        </w:docPartObj>
      </w:sdtPr>
      <w:sdtEndPr>
        <w:rPr>
          <w:b/>
          <w:bCs/>
          <w:noProof/>
        </w:rPr>
      </w:sdtEndPr>
      <w:sdtContent>
        <w:p w14:paraId="283FC72E" w14:textId="1A18D1E5" w:rsidR="009D1F5A" w:rsidRDefault="009D1F5A">
          <w:pPr>
            <w:pStyle w:val="TOCHeading"/>
          </w:pPr>
          <w:r>
            <w:t>Contents</w:t>
          </w:r>
        </w:p>
        <w:p w14:paraId="28E43D27" w14:textId="7C2E837F" w:rsidR="003D35A4" w:rsidRDefault="009D1F5A">
          <w:pPr>
            <w:pStyle w:val="TOC1"/>
            <w:tabs>
              <w:tab w:val="right" w:leader="dot" w:pos="9350"/>
            </w:tabs>
            <w:rPr>
              <w:rFonts w:cstheme="minorBidi"/>
              <w:noProof/>
              <w:kern w:val="2"/>
              <w:sz w:val="24"/>
              <w:szCs w:val="24"/>
              <w:lang w:val="en-ZA" w:eastAsia="en-ZA"/>
              <w14:ligatures w14:val="standardContextual"/>
            </w:rPr>
          </w:pPr>
          <w:r>
            <w:fldChar w:fldCharType="begin"/>
          </w:r>
          <w:r>
            <w:instrText xml:space="preserve"> TOC \o "1-3" \h \z \u </w:instrText>
          </w:r>
          <w:r>
            <w:fldChar w:fldCharType="separate"/>
          </w:r>
          <w:hyperlink w:anchor="_Toc166709707" w:history="1">
            <w:r w:rsidR="003D35A4" w:rsidRPr="003060AD">
              <w:rPr>
                <w:rStyle w:val="Hyperlink"/>
                <w:noProof/>
              </w:rPr>
              <w:t>Overview</w:t>
            </w:r>
            <w:r w:rsidR="003D35A4">
              <w:rPr>
                <w:noProof/>
                <w:webHidden/>
              </w:rPr>
              <w:tab/>
            </w:r>
            <w:r w:rsidR="003D35A4">
              <w:rPr>
                <w:noProof/>
                <w:webHidden/>
              </w:rPr>
              <w:fldChar w:fldCharType="begin"/>
            </w:r>
            <w:r w:rsidR="003D35A4">
              <w:rPr>
                <w:noProof/>
                <w:webHidden/>
              </w:rPr>
              <w:instrText xml:space="preserve"> PAGEREF _Toc166709707 \h </w:instrText>
            </w:r>
            <w:r w:rsidR="003D35A4">
              <w:rPr>
                <w:noProof/>
                <w:webHidden/>
              </w:rPr>
            </w:r>
            <w:r w:rsidR="003D35A4">
              <w:rPr>
                <w:noProof/>
                <w:webHidden/>
              </w:rPr>
              <w:fldChar w:fldCharType="separate"/>
            </w:r>
            <w:r w:rsidR="003D35A4">
              <w:rPr>
                <w:noProof/>
                <w:webHidden/>
              </w:rPr>
              <w:t>3</w:t>
            </w:r>
            <w:r w:rsidR="003D35A4">
              <w:rPr>
                <w:noProof/>
                <w:webHidden/>
              </w:rPr>
              <w:fldChar w:fldCharType="end"/>
            </w:r>
          </w:hyperlink>
        </w:p>
        <w:p w14:paraId="570ACB6C" w14:textId="240F35E0"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08" w:history="1">
            <w:r w:rsidR="003D35A4" w:rsidRPr="003060AD">
              <w:rPr>
                <w:rStyle w:val="Hyperlink"/>
                <w:noProof/>
              </w:rPr>
              <w:t>Network Topology</w:t>
            </w:r>
            <w:r w:rsidR="003D35A4">
              <w:rPr>
                <w:noProof/>
                <w:webHidden/>
              </w:rPr>
              <w:tab/>
            </w:r>
            <w:r w:rsidR="003D35A4">
              <w:rPr>
                <w:noProof/>
                <w:webHidden/>
              </w:rPr>
              <w:fldChar w:fldCharType="begin"/>
            </w:r>
            <w:r w:rsidR="003D35A4">
              <w:rPr>
                <w:noProof/>
                <w:webHidden/>
              </w:rPr>
              <w:instrText xml:space="preserve"> PAGEREF _Toc166709708 \h </w:instrText>
            </w:r>
            <w:r w:rsidR="003D35A4">
              <w:rPr>
                <w:noProof/>
                <w:webHidden/>
              </w:rPr>
            </w:r>
            <w:r w:rsidR="003D35A4">
              <w:rPr>
                <w:noProof/>
                <w:webHidden/>
              </w:rPr>
              <w:fldChar w:fldCharType="separate"/>
            </w:r>
            <w:r w:rsidR="003D35A4">
              <w:rPr>
                <w:noProof/>
                <w:webHidden/>
              </w:rPr>
              <w:t>5</w:t>
            </w:r>
            <w:r w:rsidR="003D35A4">
              <w:rPr>
                <w:noProof/>
                <w:webHidden/>
              </w:rPr>
              <w:fldChar w:fldCharType="end"/>
            </w:r>
          </w:hyperlink>
        </w:p>
        <w:p w14:paraId="542AC84C" w14:textId="2CD03786" w:rsidR="003D35A4" w:rsidRDefault="00A2474A">
          <w:pPr>
            <w:pStyle w:val="TOC2"/>
            <w:tabs>
              <w:tab w:val="right" w:leader="dot" w:pos="9350"/>
            </w:tabs>
            <w:rPr>
              <w:rFonts w:cstheme="minorBidi"/>
              <w:noProof/>
              <w:kern w:val="2"/>
              <w:sz w:val="24"/>
              <w:szCs w:val="24"/>
              <w:lang w:val="en-ZA" w:eastAsia="en-ZA"/>
              <w14:ligatures w14:val="standardContextual"/>
            </w:rPr>
          </w:pPr>
          <w:hyperlink w:anchor="_Toc166709709" w:history="1">
            <w:r w:rsidR="003D35A4" w:rsidRPr="003060AD">
              <w:rPr>
                <w:rStyle w:val="Hyperlink"/>
                <w:noProof/>
              </w:rPr>
              <w:t>VLAN assignment per room on gateway switch</w:t>
            </w:r>
            <w:r w:rsidR="003D35A4">
              <w:rPr>
                <w:noProof/>
                <w:webHidden/>
              </w:rPr>
              <w:tab/>
            </w:r>
            <w:r w:rsidR="003D35A4">
              <w:rPr>
                <w:noProof/>
                <w:webHidden/>
              </w:rPr>
              <w:fldChar w:fldCharType="begin"/>
            </w:r>
            <w:r w:rsidR="003D35A4">
              <w:rPr>
                <w:noProof/>
                <w:webHidden/>
              </w:rPr>
              <w:instrText xml:space="preserve"> PAGEREF _Toc166709709 \h </w:instrText>
            </w:r>
            <w:r w:rsidR="003D35A4">
              <w:rPr>
                <w:noProof/>
                <w:webHidden/>
              </w:rPr>
            </w:r>
            <w:r w:rsidR="003D35A4">
              <w:rPr>
                <w:noProof/>
                <w:webHidden/>
              </w:rPr>
              <w:fldChar w:fldCharType="separate"/>
            </w:r>
            <w:r w:rsidR="003D35A4">
              <w:rPr>
                <w:noProof/>
                <w:webHidden/>
              </w:rPr>
              <w:t>6</w:t>
            </w:r>
            <w:r w:rsidR="003D35A4">
              <w:rPr>
                <w:noProof/>
                <w:webHidden/>
              </w:rPr>
              <w:fldChar w:fldCharType="end"/>
            </w:r>
          </w:hyperlink>
        </w:p>
        <w:p w14:paraId="0852F231" w14:textId="0EBC667B" w:rsidR="003D35A4" w:rsidRDefault="00A2474A">
          <w:pPr>
            <w:pStyle w:val="TOC2"/>
            <w:tabs>
              <w:tab w:val="right" w:leader="dot" w:pos="9350"/>
            </w:tabs>
            <w:rPr>
              <w:rFonts w:cstheme="minorBidi"/>
              <w:noProof/>
              <w:kern w:val="2"/>
              <w:sz w:val="24"/>
              <w:szCs w:val="24"/>
              <w:lang w:val="en-ZA" w:eastAsia="en-ZA"/>
              <w14:ligatures w14:val="standardContextual"/>
            </w:rPr>
          </w:pPr>
          <w:hyperlink w:anchor="_Toc166709710" w:history="1">
            <w:r w:rsidR="003D35A4" w:rsidRPr="003060AD">
              <w:rPr>
                <w:rStyle w:val="Hyperlink"/>
                <w:noProof/>
              </w:rPr>
              <w:t>DHCP Setup on main (gateway) switch</w:t>
            </w:r>
            <w:r w:rsidR="003D35A4">
              <w:rPr>
                <w:noProof/>
                <w:webHidden/>
              </w:rPr>
              <w:tab/>
            </w:r>
            <w:r w:rsidR="003D35A4">
              <w:rPr>
                <w:noProof/>
                <w:webHidden/>
              </w:rPr>
              <w:fldChar w:fldCharType="begin"/>
            </w:r>
            <w:r w:rsidR="003D35A4">
              <w:rPr>
                <w:noProof/>
                <w:webHidden/>
              </w:rPr>
              <w:instrText xml:space="preserve"> PAGEREF _Toc166709710 \h </w:instrText>
            </w:r>
            <w:r w:rsidR="003D35A4">
              <w:rPr>
                <w:noProof/>
                <w:webHidden/>
              </w:rPr>
            </w:r>
            <w:r w:rsidR="003D35A4">
              <w:rPr>
                <w:noProof/>
                <w:webHidden/>
              </w:rPr>
              <w:fldChar w:fldCharType="separate"/>
            </w:r>
            <w:r w:rsidR="003D35A4">
              <w:rPr>
                <w:noProof/>
                <w:webHidden/>
              </w:rPr>
              <w:t>7</w:t>
            </w:r>
            <w:r w:rsidR="003D35A4">
              <w:rPr>
                <w:noProof/>
                <w:webHidden/>
              </w:rPr>
              <w:fldChar w:fldCharType="end"/>
            </w:r>
          </w:hyperlink>
        </w:p>
        <w:p w14:paraId="7121E876" w14:textId="38BE690B" w:rsidR="003D35A4" w:rsidRDefault="00A2474A">
          <w:pPr>
            <w:pStyle w:val="TOC2"/>
            <w:tabs>
              <w:tab w:val="right" w:leader="dot" w:pos="9350"/>
            </w:tabs>
            <w:rPr>
              <w:rFonts w:cstheme="minorBidi"/>
              <w:noProof/>
              <w:kern w:val="2"/>
              <w:sz w:val="24"/>
              <w:szCs w:val="24"/>
              <w:lang w:val="en-ZA" w:eastAsia="en-ZA"/>
              <w14:ligatures w14:val="standardContextual"/>
            </w:rPr>
          </w:pPr>
          <w:hyperlink w:anchor="_Toc166709711" w:history="1">
            <w:r w:rsidR="003D35A4" w:rsidRPr="003060AD">
              <w:rPr>
                <w:rStyle w:val="Hyperlink"/>
                <w:noProof/>
              </w:rPr>
              <w:t>Access list setup on Gateway switch</w:t>
            </w:r>
            <w:r w:rsidR="003D35A4">
              <w:rPr>
                <w:noProof/>
                <w:webHidden/>
              </w:rPr>
              <w:tab/>
            </w:r>
            <w:r w:rsidR="003D35A4">
              <w:rPr>
                <w:noProof/>
                <w:webHidden/>
              </w:rPr>
              <w:fldChar w:fldCharType="begin"/>
            </w:r>
            <w:r w:rsidR="003D35A4">
              <w:rPr>
                <w:noProof/>
                <w:webHidden/>
              </w:rPr>
              <w:instrText xml:space="preserve"> PAGEREF _Toc166709711 \h </w:instrText>
            </w:r>
            <w:r w:rsidR="003D35A4">
              <w:rPr>
                <w:noProof/>
                <w:webHidden/>
              </w:rPr>
            </w:r>
            <w:r w:rsidR="003D35A4">
              <w:rPr>
                <w:noProof/>
                <w:webHidden/>
              </w:rPr>
              <w:fldChar w:fldCharType="separate"/>
            </w:r>
            <w:r w:rsidR="003D35A4">
              <w:rPr>
                <w:noProof/>
                <w:webHidden/>
              </w:rPr>
              <w:t>8</w:t>
            </w:r>
            <w:r w:rsidR="003D35A4">
              <w:rPr>
                <w:noProof/>
                <w:webHidden/>
              </w:rPr>
              <w:fldChar w:fldCharType="end"/>
            </w:r>
          </w:hyperlink>
        </w:p>
        <w:p w14:paraId="3CDFEC94" w14:textId="43EEDC35"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12" w:history="1">
            <w:r w:rsidR="003D35A4" w:rsidRPr="003060AD">
              <w:rPr>
                <w:rStyle w:val="Hyperlink"/>
                <w:noProof/>
              </w:rPr>
              <w:t>Setup Cost</w:t>
            </w:r>
            <w:r w:rsidR="003D35A4">
              <w:rPr>
                <w:noProof/>
                <w:webHidden/>
              </w:rPr>
              <w:tab/>
            </w:r>
            <w:r w:rsidR="003D35A4">
              <w:rPr>
                <w:noProof/>
                <w:webHidden/>
              </w:rPr>
              <w:fldChar w:fldCharType="begin"/>
            </w:r>
            <w:r w:rsidR="003D35A4">
              <w:rPr>
                <w:noProof/>
                <w:webHidden/>
              </w:rPr>
              <w:instrText xml:space="preserve"> PAGEREF _Toc166709712 \h </w:instrText>
            </w:r>
            <w:r w:rsidR="003D35A4">
              <w:rPr>
                <w:noProof/>
                <w:webHidden/>
              </w:rPr>
            </w:r>
            <w:r w:rsidR="003D35A4">
              <w:rPr>
                <w:noProof/>
                <w:webHidden/>
              </w:rPr>
              <w:fldChar w:fldCharType="separate"/>
            </w:r>
            <w:r w:rsidR="003D35A4">
              <w:rPr>
                <w:noProof/>
                <w:webHidden/>
              </w:rPr>
              <w:t>9</w:t>
            </w:r>
            <w:r w:rsidR="003D35A4">
              <w:rPr>
                <w:noProof/>
                <w:webHidden/>
              </w:rPr>
              <w:fldChar w:fldCharType="end"/>
            </w:r>
          </w:hyperlink>
        </w:p>
        <w:p w14:paraId="7583D163" w14:textId="141DDBAC" w:rsidR="003D35A4" w:rsidRDefault="00A2474A">
          <w:pPr>
            <w:pStyle w:val="TOC2"/>
            <w:tabs>
              <w:tab w:val="right" w:leader="dot" w:pos="9350"/>
            </w:tabs>
            <w:rPr>
              <w:rFonts w:cstheme="minorBidi"/>
              <w:noProof/>
              <w:kern w:val="2"/>
              <w:sz w:val="24"/>
              <w:szCs w:val="24"/>
              <w:lang w:val="en-ZA" w:eastAsia="en-ZA"/>
              <w14:ligatures w14:val="standardContextual"/>
            </w:rPr>
          </w:pPr>
          <w:hyperlink w:anchor="_Toc166709713" w:history="1">
            <w:r w:rsidR="003D35A4" w:rsidRPr="003060AD">
              <w:rPr>
                <w:rStyle w:val="Hyperlink"/>
                <w:noProof/>
              </w:rPr>
              <w:t>Cost table</w:t>
            </w:r>
            <w:r w:rsidR="003D35A4">
              <w:rPr>
                <w:noProof/>
                <w:webHidden/>
              </w:rPr>
              <w:tab/>
            </w:r>
            <w:r w:rsidR="003D35A4">
              <w:rPr>
                <w:noProof/>
                <w:webHidden/>
              </w:rPr>
              <w:fldChar w:fldCharType="begin"/>
            </w:r>
            <w:r w:rsidR="003D35A4">
              <w:rPr>
                <w:noProof/>
                <w:webHidden/>
              </w:rPr>
              <w:instrText xml:space="preserve"> PAGEREF _Toc166709713 \h </w:instrText>
            </w:r>
            <w:r w:rsidR="003D35A4">
              <w:rPr>
                <w:noProof/>
                <w:webHidden/>
              </w:rPr>
            </w:r>
            <w:r w:rsidR="003D35A4">
              <w:rPr>
                <w:noProof/>
                <w:webHidden/>
              </w:rPr>
              <w:fldChar w:fldCharType="separate"/>
            </w:r>
            <w:r w:rsidR="003D35A4">
              <w:rPr>
                <w:noProof/>
                <w:webHidden/>
              </w:rPr>
              <w:t>10</w:t>
            </w:r>
            <w:r w:rsidR="003D35A4">
              <w:rPr>
                <w:noProof/>
                <w:webHidden/>
              </w:rPr>
              <w:fldChar w:fldCharType="end"/>
            </w:r>
          </w:hyperlink>
        </w:p>
        <w:p w14:paraId="5D04CB2F" w14:textId="355C07C0"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14" w:history="1">
            <w:r w:rsidR="003D35A4" w:rsidRPr="003060AD">
              <w:rPr>
                <w:rStyle w:val="Hyperlink"/>
                <w:noProof/>
              </w:rPr>
              <w:t>Remote Connectivity</w:t>
            </w:r>
            <w:r w:rsidR="003D35A4">
              <w:rPr>
                <w:noProof/>
                <w:webHidden/>
              </w:rPr>
              <w:tab/>
            </w:r>
            <w:r w:rsidR="003D35A4">
              <w:rPr>
                <w:noProof/>
                <w:webHidden/>
              </w:rPr>
              <w:fldChar w:fldCharType="begin"/>
            </w:r>
            <w:r w:rsidR="003D35A4">
              <w:rPr>
                <w:noProof/>
                <w:webHidden/>
              </w:rPr>
              <w:instrText xml:space="preserve"> PAGEREF _Toc166709714 \h </w:instrText>
            </w:r>
            <w:r w:rsidR="003D35A4">
              <w:rPr>
                <w:noProof/>
                <w:webHidden/>
              </w:rPr>
            </w:r>
            <w:r w:rsidR="003D35A4">
              <w:rPr>
                <w:noProof/>
                <w:webHidden/>
              </w:rPr>
              <w:fldChar w:fldCharType="separate"/>
            </w:r>
            <w:r w:rsidR="003D35A4">
              <w:rPr>
                <w:noProof/>
                <w:webHidden/>
              </w:rPr>
              <w:t>11</w:t>
            </w:r>
            <w:r w:rsidR="003D35A4">
              <w:rPr>
                <w:noProof/>
                <w:webHidden/>
              </w:rPr>
              <w:fldChar w:fldCharType="end"/>
            </w:r>
          </w:hyperlink>
        </w:p>
        <w:p w14:paraId="1BF3AC9C" w14:textId="538E57DE"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15" w:history="1">
            <w:r w:rsidR="003D35A4" w:rsidRPr="003060AD">
              <w:rPr>
                <w:rStyle w:val="Hyperlink"/>
                <w:noProof/>
              </w:rPr>
              <w:t>Network Evaluation</w:t>
            </w:r>
            <w:r w:rsidR="003D35A4">
              <w:rPr>
                <w:noProof/>
                <w:webHidden/>
              </w:rPr>
              <w:tab/>
            </w:r>
            <w:r w:rsidR="003D35A4">
              <w:rPr>
                <w:noProof/>
                <w:webHidden/>
              </w:rPr>
              <w:fldChar w:fldCharType="begin"/>
            </w:r>
            <w:r w:rsidR="003D35A4">
              <w:rPr>
                <w:noProof/>
                <w:webHidden/>
              </w:rPr>
              <w:instrText xml:space="preserve"> PAGEREF _Toc166709715 \h </w:instrText>
            </w:r>
            <w:r w:rsidR="003D35A4">
              <w:rPr>
                <w:noProof/>
                <w:webHidden/>
              </w:rPr>
            </w:r>
            <w:r w:rsidR="003D35A4">
              <w:rPr>
                <w:noProof/>
                <w:webHidden/>
              </w:rPr>
              <w:fldChar w:fldCharType="separate"/>
            </w:r>
            <w:r w:rsidR="003D35A4">
              <w:rPr>
                <w:noProof/>
                <w:webHidden/>
              </w:rPr>
              <w:t>12</w:t>
            </w:r>
            <w:r w:rsidR="003D35A4">
              <w:rPr>
                <w:noProof/>
                <w:webHidden/>
              </w:rPr>
              <w:fldChar w:fldCharType="end"/>
            </w:r>
          </w:hyperlink>
        </w:p>
        <w:p w14:paraId="6E318AAD" w14:textId="473C8129"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16" w:history="1">
            <w:r w:rsidR="003D35A4" w:rsidRPr="003060AD">
              <w:rPr>
                <w:rStyle w:val="Hyperlink"/>
                <w:noProof/>
              </w:rPr>
              <w:t>Project Management</w:t>
            </w:r>
            <w:r w:rsidR="003D35A4">
              <w:rPr>
                <w:noProof/>
                <w:webHidden/>
              </w:rPr>
              <w:tab/>
            </w:r>
            <w:r w:rsidR="003D35A4">
              <w:rPr>
                <w:noProof/>
                <w:webHidden/>
              </w:rPr>
              <w:fldChar w:fldCharType="begin"/>
            </w:r>
            <w:r w:rsidR="003D35A4">
              <w:rPr>
                <w:noProof/>
                <w:webHidden/>
              </w:rPr>
              <w:instrText xml:space="preserve"> PAGEREF _Toc166709716 \h </w:instrText>
            </w:r>
            <w:r w:rsidR="003D35A4">
              <w:rPr>
                <w:noProof/>
                <w:webHidden/>
              </w:rPr>
            </w:r>
            <w:r w:rsidR="003D35A4">
              <w:rPr>
                <w:noProof/>
                <w:webHidden/>
              </w:rPr>
              <w:fldChar w:fldCharType="separate"/>
            </w:r>
            <w:r w:rsidR="003D35A4">
              <w:rPr>
                <w:noProof/>
                <w:webHidden/>
              </w:rPr>
              <w:t>13</w:t>
            </w:r>
            <w:r w:rsidR="003D35A4">
              <w:rPr>
                <w:noProof/>
                <w:webHidden/>
              </w:rPr>
              <w:fldChar w:fldCharType="end"/>
            </w:r>
          </w:hyperlink>
        </w:p>
        <w:p w14:paraId="7DA1FCEA" w14:textId="0955BF12" w:rsidR="003D35A4" w:rsidRDefault="00A2474A">
          <w:pPr>
            <w:pStyle w:val="TOC2"/>
            <w:tabs>
              <w:tab w:val="right" w:leader="dot" w:pos="9350"/>
            </w:tabs>
            <w:rPr>
              <w:rFonts w:cstheme="minorBidi"/>
              <w:noProof/>
              <w:kern w:val="2"/>
              <w:sz w:val="24"/>
              <w:szCs w:val="24"/>
              <w:lang w:val="en-ZA" w:eastAsia="en-ZA"/>
              <w14:ligatures w14:val="standardContextual"/>
            </w:rPr>
          </w:pPr>
          <w:hyperlink w:anchor="_Toc166709717" w:history="1">
            <w:r w:rsidR="003D35A4" w:rsidRPr="003060AD">
              <w:rPr>
                <w:rStyle w:val="Hyperlink"/>
                <w:noProof/>
                <w:lang w:val="en-ZA"/>
              </w:rPr>
              <w:t>Work-Ethic:</w:t>
            </w:r>
            <w:r w:rsidR="003D35A4">
              <w:rPr>
                <w:noProof/>
                <w:webHidden/>
              </w:rPr>
              <w:tab/>
            </w:r>
            <w:r w:rsidR="003D35A4">
              <w:rPr>
                <w:noProof/>
                <w:webHidden/>
              </w:rPr>
              <w:fldChar w:fldCharType="begin"/>
            </w:r>
            <w:r w:rsidR="003D35A4">
              <w:rPr>
                <w:noProof/>
                <w:webHidden/>
              </w:rPr>
              <w:instrText xml:space="preserve"> PAGEREF _Toc166709717 \h </w:instrText>
            </w:r>
            <w:r w:rsidR="003D35A4">
              <w:rPr>
                <w:noProof/>
                <w:webHidden/>
              </w:rPr>
            </w:r>
            <w:r w:rsidR="003D35A4">
              <w:rPr>
                <w:noProof/>
                <w:webHidden/>
              </w:rPr>
              <w:fldChar w:fldCharType="separate"/>
            </w:r>
            <w:r w:rsidR="003D35A4">
              <w:rPr>
                <w:noProof/>
                <w:webHidden/>
              </w:rPr>
              <w:t>13</w:t>
            </w:r>
            <w:r w:rsidR="003D35A4">
              <w:rPr>
                <w:noProof/>
                <w:webHidden/>
              </w:rPr>
              <w:fldChar w:fldCharType="end"/>
            </w:r>
          </w:hyperlink>
        </w:p>
        <w:p w14:paraId="4A7096C4" w14:textId="2EF34CD2" w:rsidR="003D35A4" w:rsidRDefault="00A2474A">
          <w:pPr>
            <w:pStyle w:val="TOC2"/>
            <w:tabs>
              <w:tab w:val="right" w:leader="dot" w:pos="9350"/>
            </w:tabs>
            <w:rPr>
              <w:rFonts w:cstheme="minorBidi"/>
              <w:noProof/>
              <w:kern w:val="2"/>
              <w:sz w:val="24"/>
              <w:szCs w:val="24"/>
              <w:lang w:val="en-ZA" w:eastAsia="en-ZA"/>
              <w14:ligatures w14:val="standardContextual"/>
            </w:rPr>
          </w:pPr>
          <w:hyperlink w:anchor="_Toc166709718" w:history="1">
            <w:r w:rsidR="003D35A4" w:rsidRPr="003060AD">
              <w:rPr>
                <w:rStyle w:val="Hyperlink"/>
                <w:noProof/>
                <w:lang w:val="en-ZA"/>
              </w:rPr>
              <w:t>Managing Project Load:</w:t>
            </w:r>
            <w:r w:rsidR="003D35A4">
              <w:rPr>
                <w:noProof/>
                <w:webHidden/>
              </w:rPr>
              <w:tab/>
            </w:r>
            <w:r w:rsidR="003D35A4">
              <w:rPr>
                <w:noProof/>
                <w:webHidden/>
              </w:rPr>
              <w:fldChar w:fldCharType="begin"/>
            </w:r>
            <w:r w:rsidR="003D35A4">
              <w:rPr>
                <w:noProof/>
                <w:webHidden/>
              </w:rPr>
              <w:instrText xml:space="preserve"> PAGEREF _Toc166709718 \h </w:instrText>
            </w:r>
            <w:r w:rsidR="003D35A4">
              <w:rPr>
                <w:noProof/>
                <w:webHidden/>
              </w:rPr>
            </w:r>
            <w:r w:rsidR="003D35A4">
              <w:rPr>
                <w:noProof/>
                <w:webHidden/>
              </w:rPr>
              <w:fldChar w:fldCharType="separate"/>
            </w:r>
            <w:r w:rsidR="003D35A4">
              <w:rPr>
                <w:noProof/>
                <w:webHidden/>
              </w:rPr>
              <w:t>13</w:t>
            </w:r>
            <w:r w:rsidR="003D35A4">
              <w:rPr>
                <w:noProof/>
                <w:webHidden/>
              </w:rPr>
              <w:fldChar w:fldCharType="end"/>
            </w:r>
          </w:hyperlink>
        </w:p>
        <w:p w14:paraId="5C54BD7C" w14:textId="4CE70BB7"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19" w:history="1">
            <w:r w:rsidR="003D35A4" w:rsidRPr="003060AD">
              <w:rPr>
                <w:rStyle w:val="Hyperlink"/>
                <w:noProof/>
              </w:rPr>
              <w:t>Messaging App Evaluation</w:t>
            </w:r>
            <w:r w:rsidR="003D35A4">
              <w:rPr>
                <w:noProof/>
                <w:webHidden/>
              </w:rPr>
              <w:tab/>
            </w:r>
            <w:r w:rsidR="003D35A4">
              <w:rPr>
                <w:noProof/>
                <w:webHidden/>
              </w:rPr>
              <w:fldChar w:fldCharType="begin"/>
            </w:r>
            <w:r w:rsidR="003D35A4">
              <w:rPr>
                <w:noProof/>
                <w:webHidden/>
              </w:rPr>
              <w:instrText xml:space="preserve"> PAGEREF _Toc166709719 \h </w:instrText>
            </w:r>
            <w:r w:rsidR="003D35A4">
              <w:rPr>
                <w:noProof/>
                <w:webHidden/>
              </w:rPr>
            </w:r>
            <w:r w:rsidR="003D35A4">
              <w:rPr>
                <w:noProof/>
                <w:webHidden/>
              </w:rPr>
              <w:fldChar w:fldCharType="separate"/>
            </w:r>
            <w:r w:rsidR="003D35A4">
              <w:rPr>
                <w:noProof/>
                <w:webHidden/>
              </w:rPr>
              <w:t>14</w:t>
            </w:r>
            <w:r w:rsidR="003D35A4">
              <w:rPr>
                <w:noProof/>
                <w:webHidden/>
              </w:rPr>
              <w:fldChar w:fldCharType="end"/>
            </w:r>
          </w:hyperlink>
        </w:p>
        <w:p w14:paraId="39F6278C" w14:textId="2321C8E7"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20" w:history="1">
            <w:r w:rsidR="003D35A4" w:rsidRPr="003060AD">
              <w:rPr>
                <w:rStyle w:val="Hyperlink"/>
                <w:noProof/>
              </w:rPr>
              <w:t>Reflection of Little Birdie</w:t>
            </w:r>
            <w:r w:rsidR="003D35A4">
              <w:rPr>
                <w:noProof/>
                <w:webHidden/>
              </w:rPr>
              <w:tab/>
            </w:r>
            <w:r w:rsidR="003D35A4">
              <w:rPr>
                <w:noProof/>
                <w:webHidden/>
              </w:rPr>
              <w:fldChar w:fldCharType="begin"/>
            </w:r>
            <w:r w:rsidR="003D35A4">
              <w:rPr>
                <w:noProof/>
                <w:webHidden/>
              </w:rPr>
              <w:instrText xml:space="preserve"> PAGEREF _Toc166709720 \h </w:instrText>
            </w:r>
            <w:r w:rsidR="003D35A4">
              <w:rPr>
                <w:noProof/>
                <w:webHidden/>
              </w:rPr>
            </w:r>
            <w:r w:rsidR="003D35A4">
              <w:rPr>
                <w:noProof/>
                <w:webHidden/>
              </w:rPr>
              <w:fldChar w:fldCharType="separate"/>
            </w:r>
            <w:r w:rsidR="003D35A4">
              <w:rPr>
                <w:noProof/>
                <w:webHidden/>
              </w:rPr>
              <w:t>17</w:t>
            </w:r>
            <w:r w:rsidR="003D35A4">
              <w:rPr>
                <w:noProof/>
                <w:webHidden/>
              </w:rPr>
              <w:fldChar w:fldCharType="end"/>
            </w:r>
          </w:hyperlink>
        </w:p>
        <w:p w14:paraId="3357F61C" w14:textId="01182857"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21" w:history="1">
            <w:r w:rsidR="003D35A4" w:rsidRPr="003060AD">
              <w:rPr>
                <w:rStyle w:val="Hyperlink"/>
                <w:noProof/>
              </w:rPr>
              <w:t>Timetable</w:t>
            </w:r>
            <w:r w:rsidR="003D35A4">
              <w:rPr>
                <w:noProof/>
                <w:webHidden/>
              </w:rPr>
              <w:tab/>
            </w:r>
            <w:r w:rsidR="003D35A4">
              <w:rPr>
                <w:noProof/>
                <w:webHidden/>
              </w:rPr>
              <w:fldChar w:fldCharType="begin"/>
            </w:r>
            <w:r w:rsidR="003D35A4">
              <w:rPr>
                <w:noProof/>
                <w:webHidden/>
              </w:rPr>
              <w:instrText xml:space="preserve"> PAGEREF _Toc166709721 \h </w:instrText>
            </w:r>
            <w:r w:rsidR="003D35A4">
              <w:rPr>
                <w:noProof/>
                <w:webHidden/>
              </w:rPr>
            </w:r>
            <w:r w:rsidR="003D35A4">
              <w:rPr>
                <w:noProof/>
                <w:webHidden/>
              </w:rPr>
              <w:fldChar w:fldCharType="separate"/>
            </w:r>
            <w:r w:rsidR="003D35A4">
              <w:rPr>
                <w:noProof/>
                <w:webHidden/>
              </w:rPr>
              <w:t>18</w:t>
            </w:r>
            <w:r w:rsidR="003D35A4">
              <w:rPr>
                <w:noProof/>
                <w:webHidden/>
              </w:rPr>
              <w:fldChar w:fldCharType="end"/>
            </w:r>
          </w:hyperlink>
        </w:p>
        <w:p w14:paraId="50895841" w14:textId="7C569496"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22" w:history="1">
            <w:r w:rsidR="003D35A4" w:rsidRPr="003060AD">
              <w:rPr>
                <w:rStyle w:val="Hyperlink"/>
                <w:noProof/>
              </w:rPr>
              <w:t>Continuous Reporting</w:t>
            </w:r>
            <w:r w:rsidR="003D35A4">
              <w:rPr>
                <w:noProof/>
                <w:webHidden/>
              </w:rPr>
              <w:tab/>
            </w:r>
            <w:r w:rsidR="003D35A4">
              <w:rPr>
                <w:noProof/>
                <w:webHidden/>
              </w:rPr>
              <w:fldChar w:fldCharType="begin"/>
            </w:r>
            <w:r w:rsidR="003D35A4">
              <w:rPr>
                <w:noProof/>
                <w:webHidden/>
              </w:rPr>
              <w:instrText xml:space="preserve"> PAGEREF _Toc166709722 \h </w:instrText>
            </w:r>
            <w:r w:rsidR="003D35A4">
              <w:rPr>
                <w:noProof/>
                <w:webHidden/>
              </w:rPr>
            </w:r>
            <w:r w:rsidR="003D35A4">
              <w:rPr>
                <w:noProof/>
                <w:webHidden/>
              </w:rPr>
              <w:fldChar w:fldCharType="separate"/>
            </w:r>
            <w:r w:rsidR="003D35A4">
              <w:rPr>
                <w:noProof/>
                <w:webHidden/>
              </w:rPr>
              <w:t>19</w:t>
            </w:r>
            <w:r w:rsidR="003D35A4">
              <w:rPr>
                <w:noProof/>
                <w:webHidden/>
              </w:rPr>
              <w:fldChar w:fldCharType="end"/>
            </w:r>
          </w:hyperlink>
        </w:p>
        <w:p w14:paraId="400B856A" w14:textId="5CA340AB"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23" w:history="1">
            <w:r w:rsidR="003D35A4" w:rsidRPr="003060AD">
              <w:rPr>
                <w:rStyle w:val="Hyperlink"/>
                <w:noProof/>
              </w:rPr>
              <w:t>Reflections on Task 1</w:t>
            </w:r>
            <w:r w:rsidR="003D35A4">
              <w:rPr>
                <w:noProof/>
                <w:webHidden/>
              </w:rPr>
              <w:tab/>
            </w:r>
            <w:r w:rsidR="003D35A4">
              <w:rPr>
                <w:noProof/>
                <w:webHidden/>
              </w:rPr>
              <w:fldChar w:fldCharType="begin"/>
            </w:r>
            <w:r w:rsidR="003D35A4">
              <w:rPr>
                <w:noProof/>
                <w:webHidden/>
              </w:rPr>
              <w:instrText xml:space="preserve"> PAGEREF _Toc166709723 \h </w:instrText>
            </w:r>
            <w:r w:rsidR="003D35A4">
              <w:rPr>
                <w:noProof/>
                <w:webHidden/>
              </w:rPr>
            </w:r>
            <w:r w:rsidR="003D35A4">
              <w:rPr>
                <w:noProof/>
                <w:webHidden/>
              </w:rPr>
              <w:fldChar w:fldCharType="separate"/>
            </w:r>
            <w:r w:rsidR="003D35A4">
              <w:rPr>
                <w:noProof/>
                <w:webHidden/>
              </w:rPr>
              <w:t>23</w:t>
            </w:r>
            <w:r w:rsidR="003D35A4">
              <w:rPr>
                <w:noProof/>
                <w:webHidden/>
              </w:rPr>
              <w:fldChar w:fldCharType="end"/>
            </w:r>
          </w:hyperlink>
        </w:p>
        <w:p w14:paraId="1509F825" w14:textId="1FDDE980" w:rsidR="003D35A4" w:rsidRDefault="00A2474A">
          <w:pPr>
            <w:pStyle w:val="TOC1"/>
            <w:tabs>
              <w:tab w:val="right" w:leader="dot" w:pos="9350"/>
            </w:tabs>
            <w:rPr>
              <w:rFonts w:cstheme="minorBidi"/>
              <w:noProof/>
              <w:kern w:val="2"/>
              <w:sz w:val="24"/>
              <w:szCs w:val="24"/>
              <w:lang w:val="en-ZA" w:eastAsia="en-ZA"/>
              <w14:ligatures w14:val="standardContextual"/>
            </w:rPr>
          </w:pPr>
          <w:hyperlink w:anchor="_Toc166709724" w:history="1">
            <w:r w:rsidR="003D35A4" w:rsidRPr="003060AD">
              <w:rPr>
                <w:rStyle w:val="Hyperlink"/>
                <w:noProof/>
              </w:rPr>
              <w:t>Reference List</w:t>
            </w:r>
            <w:r w:rsidR="003D35A4">
              <w:rPr>
                <w:noProof/>
                <w:webHidden/>
              </w:rPr>
              <w:tab/>
            </w:r>
            <w:r w:rsidR="003D35A4">
              <w:rPr>
                <w:noProof/>
                <w:webHidden/>
              </w:rPr>
              <w:fldChar w:fldCharType="begin"/>
            </w:r>
            <w:r w:rsidR="003D35A4">
              <w:rPr>
                <w:noProof/>
                <w:webHidden/>
              </w:rPr>
              <w:instrText xml:space="preserve"> PAGEREF _Toc166709724 \h </w:instrText>
            </w:r>
            <w:r w:rsidR="003D35A4">
              <w:rPr>
                <w:noProof/>
                <w:webHidden/>
              </w:rPr>
            </w:r>
            <w:r w:rsidR="003D35A4">
              <w:rPr>
                <w:noProof/>
                <w:webHidden/>
              </w:rPr>
              <w:fldChar w:fldCharType="separate"/>
            </w:r>
            <w:r w:rsidR="003D35A4">
              <w:rPr>
                <w:noProof/>
                <w:webHidden/>
              </w:rPr>
              <w:t>33</w:t>
            </w:r>
            <w:r w:rsidR="003D35A4">
              <w:rPr>
                <w:noProof/>
                <w:webHidden/>
              </w:rPr>
              <w:fldChar w:fldCharType="end"/>
            </w:r>
          </w:hyperlink>
        </w:p>
        <w:p w14:paraId="31C8EFA0" w14:textId="3A81659B" w:rsidR="009D1F5A" w:rsidRDefault="009D1F5A">
          <w:r>
            <w:rPr>
              <w:b/>
              <w:bCs/>
              <w:noProof/>
            </w:rPr>
            <w:fldChar w:fldCharType="end"/>
          </w:r>
        </w:p>
      </w:sdtContent>
    </w:sdt>
    <w:p w14:paraId="0EB496B2" w14:textId="77777777" w:rsidR="001822F5" w:rsidRDefault="001822F5"/>
    <w:p w14:paraId="191C5D45" w14:textId="77777777" w:rsidR="001822F5" w:rsidRDefault="001822F5"/>
    <w:p w14:paraId="6B51717D" w14:textId="77777777" w:rsidR="001822F5" w:rsidRDefault="001822F5"/>
    <w:p w14:paraId="5DCC00C8" w14:textId="77777777" w:rsidR="001822F5" w:rsidRDefault="001822F5"/>
    <w:p w14:paraId="1700388F" w14:textId="77777777" w:rsidR="001822F5" w:rsidRDefault="001822F5"/>
    <w:p w14:paraId="0BA1B198" w14:textId="77777777" w:rsidR="001822F5" w:rsidRDefault="001822F5"/>
    <w:p w14:paraId="4EE125A4" w14:textId="77777777" w:rsidR="001822F5" w:rsidRDefault="001822F5"/>
    <w:p w14:paraId="49EEAA0A" w14:textId="77777777" w:rsidR="001822F5" w:rsidRDefault="001822F5"/>
    <w:p w14:paraId="2825AEF9" w14:textId="77777777" w:rsidR="001822F5" w:rsidRDefault="001822F5"/>
    <w:p w14:paraId="15A4EBC9" w14:textId="77777777" w:rsidR="001822F5" w:rsidRDefault="001822F5"/>
    <w:p w14:paraId="6DBDF9CD" w14:textId="77777777" w:rsidR="001822F5" w:rsidRDefault="001822F5"/>
    <w:p w14:paraId="27173176" w14:textId="77777777" w:rsidR="001822F5" w:rsidRDefault="001822F5"/>
    <w:p w14:paraId="5AD50951" w14:textId="77777777" w:rsidR="001822F5" w:rsidRDefault="001822F5"/>
    <w:p w14:paraId="78A4DC3E" w14:textId="77777777" w:rsidR="001822F5" w:rsidRDefault="001822F5"/>
    <w:p w14:paraId="546AF748" w14:textId="77777777" w:rsidR="001822F5" w:rsidRDefault="001822F5"/>
    <w:p w14:paraId="7DC554A4" w14:textId="77777777" w:rsidR="001822F5" w:rsidRDefault="001822F5"/>
    <w:p w14:paraId="574C9C37" w14:textId="77777777" w:rsidR="001822F5" w:rsidRDefault="001822F5"/>
    <w:p w14:paraId="2443CFA9" w14:textId="77777777" w:rsidR="009B2968" w:rsidRDefault="009B296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9D1F5A" w14:paraId="1441BE6A" w14:textId="77777777" w:rsidTr="00866060">
        <w:trPr>
          <w:trHeight w:val="7475"/>
        </w:trPr>
        <w:tc>
          <w:tcPr>
            <w:tcW w:w="9214" w:type="dxa"/>
          </w:tcPr>
          <w:p w14:paraId="141F7B3E" w14:textId="1EF44B57" w:rsidR="009D1F5A" w:rsidRDefault="003D35A4" w:rsidP="003D35A4">
            <w:pPr>
              <w:pStyle w:val="Heading1"/>
              <w:jc w:val="center"/>
            </w:pPr>
            <w:bookmarkStart w:id="1" w:name="_Toc166709707"/>
            <w:r>
              <w:t>Overview</w:t>
            </w:r>
            <w:bookmarkEnd w:id="1"/>
          </w:p>
          <w:p w14:paraId="60EC79B2" w14:textId="1CFB0D18" w:rsidR="003D35A4" w:rsidRPr="003D35A4" w:rsidRDefault="003D35A4" w:rsidP="003D35A4">
            <w:r w:rsidRPr="00E44B70">
              <w:rPr>
                <w:noProof/>
                <w:lang w:eastAsia="en-AU"/>
              </w:rPr>
              <mc:AlternateContent>
                <mc:Choice Requires="wps">
                  <w:drawing>
                    <wp:anchor distT="0" distB="0" distL="114300" distR="114300" simplePos="0" relativeHeight="251744256" behindDoc="1" locked="0" layoutInCell="1" allowOverlap="1" wp14:anchorId="59007E72" wp14:editId="3541C9BD">
                      <wp:simplePos x="0" y="0"/>
                      <wp:positionH relativeFrom="column">
                        <wp:posOffset>2101932</wp:posOffset>
                      </wp:positionH>
                      <wp:positionV relativeFrom="paragraph">
                        <wp:posOffset>29012</wp:posOffset>
                      </wp:positionV>
                      <wp:extent cx="1558290" cy="45085"/>
                      <wp:effectExtent l="0" t="0" r="3810" b="0"/>
                      <wp:wrapTight wrapText="bothSides">
                        <wp:wrapPolygon edited="0">
                          <wp:start x="0" y="0"/>
                          <wp:lineTo x="0" y="9127"/>
                          <wp:lineTo x="21389" y="9127"/>
                          <wp:lineTo x="21389" y="0"/>
                          <wp:lineTo x="0" y="0"/>
                        </wp:wrapPolygon>
                      </wp:wrapTight>
                      <wp:docPr id="287002741" name="Rectangle 2870027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29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7CC639AC" id="Rectangle 287002741" o:spid="_x0000_s1026" alt="&quot;&quot;" style="position:absolute;margin-left:165.5pt;margin-top:2.3pt;width:122.7pt;height:3.55pt;z-index:-25157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" fillcolor="#a5300f [3204]" stroked="f" strokeweight="2pt">
                      <v:stroke miterlimit="4"/>
                      <v:textbox style="mso-fit-shape-to-text:t" inset="3pt,3pt,3pt,3pt"/>
                      <w10:wrap type="tight"/>
                    </v:rect>
                  </w:pict>
                </mc:Fallback>
              </mc:AlternateContent>
            </w:r>
          </w:p>
          <w:p w14:paraId="693CE8D1" w14:textId="2AE94658" w:rsidR="009D1F5A" w:rsidRPr="00866060" w:rsidRDefault="009D1F5A" w:rsidP="00866060">
            <w:pPr>
              <w:pStyle w:val="Text"/>
            </w:pPr>
            <w:r w:rsidRPr="00866060">
              <w:t xml:space="preserve">Our group was approached by a company seeking to expand their business. The company decided to move to a newly built office building, that does not have any suitable network infrastructure apart from a business ISP fiber connection and ONT. They have given us the task of setting up the new office network in the new building. </w:t>
            </w:r>
            <w:proofErr w:type="gramStart"/>
            <w:r w:rsidRPr="00866060">
              <w:t>A large number of</w:t>
            </w:r>
            <w:proofErr w:type="gramEnd"/>
            <w:r w:rsidRPr="00866060">
              <w:t xml:space="preserve"> computers and office equipment has already been purchased by the company, and their finances do not currently allow for extravagant expenses. With these limited finances our group </w:t>
            </w:r>
            <w:r w:rsidR="00866060" w:rsidRPr="00866060">
              <w:t>must</w:t>
            </w:r>
            <w:r w:rsidRPr="00866060">
              <w:t xml:space="preserve"> design the network in such a way that the costs are kept to a minimum, and still satisfies </w:t>
            </w:r>
            <w:r w:rsidR="00866060" w:rsidRPr="00866060">
              <w:t>all</w:t>
            </w:r>
            <w:r w:rsidRPr="00866060">
              <w:t xml:space="preserve"> the requirements set forth by the company. The company wants the network to be capable of supporting all the computer equipment they purchased as part of the expansion, as well as the equipment that they are moving from the old office. </w:t>
            </w:r>
          </w:p>
          <w:p w14:paraId="451C8CBF" w14:textId="77777777" w:rsidR="009D1F5A" w:rsidRPr="00866060" w:rsidRDefault="009D1F5A" w:rsidP="00866060">
            <w:pPr>
              <w:pStyle w:val="Text"/>
            </w:pPr>
          </w:p>
          <w:p w14:paraId="6DB6EEA9" w14:textId="7ADAD0A0" w:rsidR="009D1F5A" w:rsidRPr="00866060" w:rsidRDefault="009D1F5A" w:rsidP="00866060">
            <w:pPr>
              <w:pStyle w:val="Text"/>
            </w:pPr>
            <w:r w:rsidRPr="00866060">
              <w:t xml:space="preserve">In addition to setting up the network, the company has instructed our group to develop a small, simple, text messaging app that can be used for non-confidential communication inside the organization. The messaging app </w:t>
            </w:r>
            <w:r w:rsidR="00866060" w:rsidRPr="00866060">
              <w:t>must</w:t>
            </w:r>
            <w:r w:rsidRPr="00866060">
              <w:t xml:space="preserve"> run on Windows, and it </w:t>
            </w:r>
            <w:proofErr w:type="gramStart"/>
            <w:r w:rsidRPr="00866060">
              <w:t>has to</w:t>
            </w:r>
            <w:proofErr w:type="gramEnd"/>
            <w:r w:rsidRPr="00866060">
              <w:t xml:space="preserve"> work over the Internet, it should also be fully portable, so that it can easily be used by employees working from home and abroad</w:t>
            </w:r>
            <w:r w:rsidR="00866060" w:rsidRPr="00866060">
              <w:t>.</w:t>
            </w:r>
          </w:p>
          <w:p w14:paraId="3CC5E0BB" w14:textId="77777777" w:rsidR="00866060" w:rsidRPr="00866060" w:rsidRDefault="00866060" w:rsidP="00866060">
            <w:pPr>
              <w:pStyle w:val="Text"/>
            </w:pPr>
          </w:p>
          <w:p w14:paraId="75B2796E" w14:textId="142FE9A2" w:rsidR="00866060" w:rsidRPr="00866060" w:rsidRDefault="00866060" w:rsidP="00866060">
            <w:pPr>
              <w:pStyle w:val="Text"/>
            </w:pPr>
            <w:r w:rsidRPr="00866060">
              <w:t>Following are few potential problems that our group will need to address:</w:t>
            </w:r>
          </w:p>
          <w:p w14:paraId="62F0E760" w14:textId="64FA0280" w:rsidR="00866060" w:rsidRPr="00866060" w:rsidRDefault="00866060" w:rsidP="00866060">
            <w:pPr>
              <w:pStyle w:val="Text"/>
              <w:numPr>
                <w:ilvl w:val="0"/>
                <w:numId w:val="3"/>
              </w:numPr>
            </w:pPr>
            <w:r w:rsidRPr="00866060">
              <w:t>Each staff member should be able to connect 1 – 4 WiFi devices to the network.</w:t>
            </w:r>
          </w:p>
          <w:p w14:paraId="14E2850B" w14:textId="436E0861" w:rsidR="00866060" w:rsidRPr="00866060" w:rsidRDefault="00866060" w:rsidP="00866060">
            <w:pPr>
              <w:pStyle w:val="Text"/>
              <w:ind w:left="720"/>
            </w:pPr>
            <w:r w:rsidRPr="00866060">
              <w:t>These devices should be treated as untrustworthy.</w:t>
            </w:r>
          </w:p>
          <w:p w14:paraId="3477579B" w14:textId="5CF78CEC" w:rsidR="00866060" w:rsidRPr="00866060" w:rsidRDefault="00866060" w:rsidP="00866060">
            <w:pPr>
              <w:pStyle w:val="Text"/>
              <w:numPr>
                <w:ilvl w:val="0"/>
                <w:numId w:val="3"/>
              </w:numPr>
            </w:pPr>
            <w:r w:rsidRPr="00866060">
              <w:t>All network devices should be able to access the internet.</w:t>
            </w:r>
          </w:p>
          <w:p w14:paraId="05F38EED" w14:textId="20F49FB5" w:rsidR="00866060" w:rsidRPr="00866060" w:rsidRDefault="00866060" w:rsidP="00866060">
            <w:pPr>
              <w:pStyle w:val="Text"/>
              <w:numPr>
                <w:ilvl w:val="0"/>
                <w:numId w:val="3"/>
              </w:numPr>
            </w:pPr>
            <w:r w:rsidRPr="00866060">
              <w:t>Each device that connects with a wired access point should be capable of 50Mb/s synchronously.</w:t>
            </w:r>
          </w:p>
          <w:p w14:paraId="09B07061" w14:textId="05E3AEED" w:rsidR="00866060" w:rsidRPr="00866060" w:rsidRDefault="00866060" w:rsidP="00866060">
            <w:pPr>
              <w:pStyle w:val="Text"/>
              <w:numPr>
                <w:ilvl w:val="0"/>
                <w:numId w:val="3"/>
              </w:numPr>
            </w:pPr>
            <w:r w:rsidRPr="00866060">
              <w:t>The devices that connect with WiFi should be capable of 10Mb/s synchronously.</w:t>
            </w:r>
          </w:p>
          <w:p w14:paraId="4341DB6D" w14:textId="2D9D412F" w:rsidR="00866060" w:rsidRPr="00866060" w:rsidRDefault="00866060" w:rsidP="00866060">
            <w:pPr>
              <w:pStyle w:val="Text"/>
              <w:numPr>
                <w:ilvl w:val="0"/>
                <w:numId w:val="3"/>
              </w:numPr>
            </w:pPr>
            <w:r w:rsidRPr="00866060">
              <w:t>remote software should be implemented.</w:t>
            </w:r>
          </w:p>
          <w:p w14:paraId="4CD0CA06" w14:textId="4FD38E75" w:rsidR="00866060" w:rsidRPr="00866060" w:rsidRDefault="00866060" w:rsidP="00866060">
            <w:pPr>
              <w:pStyle w:val="Text"/>
              <w:numPr>
                <w:ilvl w:val="0"/>
                <w:numId w:val="3"/>
              </w:numPr>
            </w:pPr>
            <w:r w:rsidRPr="00866060">
              <w:t>Security implications.</w:t>
            </w:r>
          </w:p>
          <w:p w14:paraId="48F03F00" w14:textId="531FE22F" w:rsidR="00866060" w:rsidRPr="00866060" w:rsidRDefault="00866060" w:rsidP="00866060">
            <w:pPr>
              <w:pStyle w:val="Text"/>
              <w:numPr>
                <w:ilvl w:val="0"/>
                <w:numId w:val="3"/>
              </w:numPr>
            </w:pPr>
            <w:r w:rsidRPr="00866060">
              <w:t>Bring Your Own Device considerations.</w:t>
            </w:r>
          </w:p>
          <w:p w14:paraId="0A8E4AAC" w14:textId="6FF98994" w:rsidR="00866060" w:rsidRPr="00866060" w:rsidRDefault="00866060" w:rsidP="00866060">
            <w:pPr>
              <w:pStyle w:val="Text"/>
              <w:numPr>
                <w:ilvl w:val="0"/>
                <w:numId w:val="3"/>
              </w:numPr>
              <w:rPr>
                <w:sz w:val="24"/>
                <w:szCs w:val="24"/>
              </w:rPr>
            </w:pPr>
            <w:r w:rsidRPr="00866060">
              <w:rPr>
                <w:sz w:val="24"/>
                <w:szCs w:val="24"/>
              </w:rPr>
              <w:t>Establishment of a cooperative virtual workspace</w:t>
            </w:r>
            <w:r>
              <w:rPr>
                <w:sz w:val="24"/>
                <w:szCs w:val="24"/>
              </w:rPr>
              <w:t>.</w:t>
            </w:r>
          </w:p>
          <w:p w14:paraId="60BC7C3B" w14:textId="77777777" w:rsidR="009D1F5A" w:rsidRDefault="009D1F5A" w:rsidP="009B72D4">
            <w:pPr>
              <w:pStyle w:val="Text"/>
            </w:pPr>
          </w:p>
        </w:tc>
      </w:tr>
    </w:tbl>
    <w:p w14:paraId="026261D9" w14:textId="77777777" w:rsidR="009B2968" w:rsidRDefault="009B2968"/>
    <w:p w14:paraId="13507D1A" w14:textId="77777777" w:rsidR="00211CE6" w:rsidRDefault="00211CE6" w:rsidP="00211CE6">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5176AF" w14:paraId="2F4FA330" w14:textId="77777777" w:rsidTr="005176AF">
        <w:trPr>
          <w:trHeight w:val="7294"/>
        </w:trPr>
        <w:tc>
          <w:tcPr>
            <w:tcW w:w="9214" w:type="dxa"/>
            <w:tcBorders>
              <w:top w:val="single" w:sz="48" w:space="0" w:color="A5300F" w:themeColor="accent1"/>
            </w:tcBorders>
            <w:shd w:val="clear" w:color="auto" w:fill="FFFFFF" w:themeFill="background1"/>
            <w:vAlign w:val="center"/>
          </w:tcPr>
          <w:p w14:paraId="7DBFEFA8" w14:textId="498A632B" w:rsidR="005176AF" w:rsidRPr="005176AF" w:rsidRDefault="005176AF" w:rsidP="005176AF">
            <w:pPr>
              <w:pStyle w:val="Heading1"/>
              <w:jc w:val="center"/>
              <w:rPr>
                <w:sz w:val="72"/>
                <w:szCs w:val="72"/>
              </w:rPr>
            </w:pPr>
            <w:bookmarkStart w:id="2" w:name="_Toc166701282"/>
            <w:bookmarkStart w:id="3" w:name="_Toc166709708"/>
            <w:r w:rsidRPr="005176AF">
              <w:rPr>
                <w:sz w:val="72"/>
                <w:szCs w:val="72"/>
              </w:rPr>
              <w:t>Network Topology</w:t>
            </w:r>
            <w:bookmarkEnd w:id="2"/>
            <w:bookmarkEnd w:id="3"/>
          </w:p>
          <w:p w14:paraId="475A0361" w14:textId="77777777" w:rsidR="005176AF" w:rsidRPr="00211CE6" w:rsidRDefault="005176AF" w:rsidP="00211CE6">
            <w:pPr>
              <w:pStyle w:val="Text"/>
              <w:jc w:val="center"/>
            </w:pPr>
            <w:r w:rsidRPr="00E44B70">
              <w:rPr>
                <w:noProof/>
                <w:lang w:eastAsia="en-AU"/>
              </w:rPr>
              <mc:AlternateContent>
                <mc:Choice Requires="wps">
                  <w:drawing>
                    <wp:inline distT="0" distB="0" distL="0" distR="0" wp14:anchorId="5A64C44B" wp14:editId="66CB5A12">
                      <wp:extent cx="1558343" cy="45719"/>
                      <wp:effectExtent l="0" t="0" r="3810" b="5715"/>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1E259489" id="Rectangle 11" o:spid="_x0000_s1026" alt="&quot;&quot;"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fillcolor="#a5300f [3204]" stroked="f" strokeweight="2pt">
                      <v:stroke miterlimit="4"/>
                      <v:textbox style="mso-fit-shape-to-text:t" inset="3pt,3pt,3pt,3pt"/>
                      <w10:anchorlock/>
                    </v:rect>
                  </w:pict>
                </mc:Fallback>
              </mc:AlternateContent>
            </w:r>
          </w:p>
          <w:p w14:paraId="63408A1C" w14:textId="77777777" w:rsidR="005176AF" w:rsidRDefault="005176AF" w:rsidP="00211CE6">
            <w:pPr>
              <w:pStyle w:val="Text"/>
            </w:pPr>
          </w:p>
          <w:p w14:paraId="69D2C1C2" w14:textId="137EAFA5" w:rsidR="005176AF" w:rsidRPr="005176AF" w:rsidRDefault="005176AF" w:rsidP="005176AF">
            <w:pPr>
              <w:pStyle w:val="Text"/>
              <w:rPr>
                <w:sz w:val="24"/>
                <w:szCs w:val="24"/>
                <w:lang w:val="en-ZA"/>
              </w:rPr>
            </w:pPr>
            <w:r w:rsidRPr="005176AF">
              <w:rPr>
                <w:sz w:val="24"/>
                <w:szCs w:val="24"/>
                <w:lang w:val="en-ZA"/>
              </w:rPr>
              <w:t>Our network topology aims to satisfy all constraints as follows:</w:t>
            </w:r>
          </w:p>
          <w:p w14:paraId="55601F6B" w14:textId="77777777" w:rsidR="005176AF" w:rsidRPr="005176AF" w:rsidRDefault="005176AF" w:rsidP="005176AF">
            <w:pPr>
              <w:pStyle w:val="Text"/>
              <w:rPr>
                <w:sz w:val="24"/>
                <w:szCs w:val="24"/>
                <w:lang w:val="en-ZA"/>
              </w:rPr>
            </w:pPr>
          </w:p>
          <w:p w14:paraId="63A233F2" w14:textId="6892A9AA" w:rsidR="005176AF" w:rsidRPr="005176AF" w:rsidRDefault="005176AF" w:rsidP="005176AF">
            <w:pPr>
              <w:pStyle w:val="Text"/>
              <w:rPr>
                <w:sz w:val="24"/>
                <w:szCs w:val="24"/>
                <w:lang w:val="en-ZA"/>
              </w:rPr>
            </w:pPr>
            <w:r w:rsidRPr="005176AF">
              <w:rPr>
                <w:sz w:val="24"/>
                <w:szCs w:val="24"/>
                <w:lang w:val="en-ZA"/>
              </w:rPr>
              <w:t>Different sections of the building (Office, technician's office, etc) are each assigned to a separate VLAN for all contained devices, with their main gateway being a central L3 switch in the Machine Room, through which all traffic passes. This switch also provides the DHCP services, with appropriately assigned ranges and exclusions for each VLAN. The VLANs are then isolated as well, using access lists applied to their interfaces on this central gateway switch.</w:t>
            </w:r>
          </w:p>
          <w:p w14:paraId="60AFB037" w14:textId="77777777" w:rsidR="005176AF" w:rsidRPr="005176AF" w:rsidRDefault="005176AF" w:rsidP="005176AF">
            <w:pPr>
              <w:pStyle w:val="Text"/>
              <w:rPr>
                <w:sz w:val="24"/>
                <w:szCs w:val="24"/>
                <w:lang w:val="en-ZA"/>
              </w:rPr>
            </w:pPr>
          </w:p>
          <w:p w14:paraId="4F081DFF" w14:textId="4E06ADC1" w:rsidR="005176AF" w:rsidRPr="005176AF" w:rsidRDefault="005176AF" w:rsidP="005176AF">
            <w:pPr>
              <w:pStyle w:val="Text"/>
              <w:rPr>
                <w:sz w:val="24"/>
                <w:szCs w:val="24"/>
                <w:lang w:val="en-ZA"/>
              </w:rPr>
            </w:pPr>
            <w:r w:rsidRPr="005176AF">
              <w:rPr>
                <w:sz w:val="24"/>
                <w:szCs w:val="24"/>
                <w:lang w:val="en-ZA"/>
              </w:rPr>
              <w:t>Using this principle, we provide wired access points to each room, with each room having at least one switch linked to the central gateway through another bridging L3 switch (there are 3 in total L3 switches in the machine room, with one being the central gateway, and the others connecting different rooms to the main switch), also in the machine room. The number of switches in each room depends on the access point requirements and the amount of people that must be assigned to it. Switches are daisy-chained where appropriate in these rooms to achieve the required amount of access points.</w:t>
            </w:r>
          </w:p>
          <w:p w14:paraId="0573AEAF" w14:textId="77777777" w:rsidR="005176AF" w:rsidRPr="005176AF" w:rsidRDefault="005176AF" w:rsidP="005176AF">
            <w:pPr>
              <w:pStyle w:val="Text"/>
              <w:rPr>
                <w:sz w:val="24"/>
                <w:szCs w:val="24"/>
                <w:lang w:val="en-ZA"/>
              </w:rPr>
            </w:pPr>
          </w:p>
          <w:p w14:paraId="42012A65" w14:textId="2DCA7479" w:rsidR="005176AF" w:rsidRPr="005176AF" w:rsidRDefault="005176AF" w:rsidP="005176AF">
            <w:pPr>
              <w:pStyle w:val="Text"/>
              <w:rPr>
                <w:sz w:val="24"/>
                <w:szCs w:val="24"/>
                <w:lang w:val="en-ZA"/>
              </w:rPr>
            </w:pPr>
            <w:r w:rsidRPr="005176AF">
              <w:rPr>
                <w:sz w:val="24"/>
                <w:szCs w:val="24"/>
                <w:lang w:val="en-ZA"/>
              </w:rPr>
              <w:t>Wifi is supplied to each isolated section in the building, with wireless routers strategically placed to cover the required number of connections. Each router can hold 30 devices maximum. Where indicated as necessary, wireless devices were added to represent a wireless connection. In places were indicated that “</w:t>
            </w:r>
            <w:r>
              <w:rPr>
                <w:sz w:val="24"/>
                <w:szCs w:val="24"/>
                <w:lang w:val="en-ZA"/>
              </w:rPr>
              <w:t>W</w:t>
            </w:r>
            <w:r w:rsidRPr="005176AF">
              <w:rPr>
                <w:sz w:val="24"/>
                <w:szCs w:val="24"/>
                <w:lang w:val="en-ZA"/>
              </w:rPr>
              <w:t>i</w:t>
            </w:r>
            <w:r>
              <w:rPr>
                <w:sz w:val="24"/>
                <w:szCs w:val="24"/>
                <w:lang w:val="en-ZA"/>
              </w:rPr>
              <w:t>F</w:t>
            </w:r>
            <w:r w:rsidRPr="005176AF">
              <w:rPr>
                <w:sz w:val="24"/>
                <w:szCs w:val="24"/>
                <w:lang w:val="en-ZA"/>
              </w:rPr>
              <w:t>i must be available”, an appropriate number of wireless routers with the sufficient device capacity for the room’s maximum capacity were placed.</w:t>
            </w:r>
          </w:p>
          <w:p w14:paraId="41C42EB9" w14:textId="77777777" w:rsidR="005176AF" w:rsidRPr="005176AF" w:rsidRDefault="005176AF" w:rsidP="005176AF">
            <w:pPr>
              <w:pStyle w:val="Text"/>
              <w:rPr>
                <w:sz w:val="24"/>
                <w:szCs w:val="24"/>
                <w:lang w:val="en-ZA"/>
              </w:rPr>
            </w:pPr>
          </w:p>
          <w:p w14:paraId="1E41345E" w14:textId="688C2A4A" w:rsidR="005176AF" w:rsidRPr="005176AF" w:rsidRDefault="005176AF" w:rsidP="005176AF">
            <w:pPr>
              <w:pStyle w:val="Text"/>
              <w:rPr>
                <w:sz w:val="24"/>
                <w:szCs w:val="24"/>
                <w:lang w:val="en-ZA"/>
              </w:rPr>
            </w:pPr>
            <w:r w:rsidRPr="005176AF">
              <w:rPr>
                <w:sz w:val="24"/>
                <w:szCs w:val="24"/>
                <w:lang w:val="en-ZA"/>
              </w:rPr>
              <w:t xml:space="preserve">A centrally placed server (linked to one of the 2 L3 bridge switches) is accessible to all vlans, except for the guest </w:t>
            </w:r>
            <w:r>
              <w:rPr>
                <w:sz w:val="24"/>
                <w:szCs w:val="24"/>
                <w:lang w:val="en-ZA"/>
              </w:rPr>
              <w:t>W</w:t>
            </w:r>
            <w:r w:rsidRPr="005176AF">
              <w:rPr>
                <w:sz w:val="24"/>
                <w:szCs w:val="24"/>
                <w:lang w:val="en-ZA"/>
              </w:rPr>
              <w:t>i</w:t>
            </w:r>
            <w:r>
              <w:rPr>
                <w:sz w:val="24"/>
                <w:szCs w:val="24"/>
                <w:lang w:val="en-ZA"/>
              </w:rPr>
              <w:t>F</w:t>
            </w:r>
            <w:r w:rsidRPr="005176AF">
              <w:rPr>
                <w:sz w:val="24"/>
                <w:szCs w:val="24"/>
                <w:lang w:val="en-ZA"/>
              </w:rPr>
              <w:t>i. This server is used to provide DNS services.</w:t>
            </w:r>
          </w:p>
          <w:p w14:paraId="500A0DFE" w14:textId="02F2BE1F" w:rsidR="005176AF" w:rsidRPr="005176AF" w:rsidRDefault="005176AF" w:rsidP="005176AF">
            <w:pPr>
              <w:pStyle w:val="Text"/>
              <w:rPr>
                <w:sz w:val="24"/>
                <w:szCs w:val="24"/>
              </w:rPr>
            </w:pPr>
            <w:r w:rsidRPr="005176AF">
              <w:rPr>
                <w:sz w:val="24"/>
                <w:szCs w:val="24"/>
                <w:lang w:val="en-ZA"/>
              </w:rPr>
              <w:br/>
              <w:t xml:space="preserve">1 Router is connected to the main Gateway switch (to fulfil required bandwidth of approximately 12gbps when all devices synchronously access the internet it has 2 SFP+ 10Gbit fibre ports, which could not be shown on the packet tracer network as it does not have a router with the appropriate number of ports), all internet traffic passes through this router. The router’s interfaces are split up between each VLAN to ensure maximum throughput. </w:t>
            </w:r>
            <w:r w:rsidRPr="005176AF">
              <w:rPr>
                <w:b/>
                <w:bCs/>
                <w:sz w:val="24"/>
                <w:szCs w:val="24"/>
                <w:lang w:val="en-ZA"/>
              </w:rPr>
              <w:t>Link aggregation would be used in the real-world installation to achieve the bandwidth requirement.</w:t>
            </w:r>
            <w:r w:rsidRPr="005176AF">
              <w:rPr>
                <w:sz w:val="24"/>
                <w:szCs w:val="24"/>
                <w:lang w:val="en-ZA"/>
              </w:rPr>
              <w:t xml:space="preserve"> It is connected to the main ISP device where our connection also terminates (a cloud in our simulated topology).</w:t>
            </w:r>
          </w:p>
          <w:p w14:paraId="2CC79793" w14:textId="77777777" w:rsidR="005176AF" w:rsidRDefault="005176AF" w:rsidP="00211CE6">
            <w:pPr>
              <w:pStyle w:val="Text"/>
            </w:pPr>
          </w:p>
          <w:p w14:paraId="000EB521" w14:textId="46847CB7" w:rsidR="005176AF" w:rsidRDefault="005176AF" w:rsidP="002366C9">
            <w:pPr>
              <w:pStyle w:val="Text"/>
              <w:jc w:val="center"/>
            </w:pPr>
          </w:p>
        </w:tc>
      </w:tr>
    </w:tbl>
    <w:p w14:paraId="1D342BCD" w14:textId="77777777" w:rsidR="00211CE6" w:rsidRDefault="00211CE6"/>
    <w:p w14:paraId="7FE2EB9C" w14:textId="77777777" w:rsidR="005176AF" w:rsidRDefault="005176AF" w:rsidP="005176AF"/>
    <w:p w14:paraId="3F75AAE5" w14:textId="77777777" w:rsidR="005176AF" w:rsidRDefault="005176AF" w:rsidP="005176AF">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5176AF" w14:paraId="26142C11" w14:textId="77777777" w:rsidTr="00B20B59">
        <w:trPr>
          <w:trHeight w:val="7294"/>
        </w:trPr>
        <w:tc>
          <w:tcPr>
            <w:tcW w:w="9214" w:type="dxa"/>
            <w:tcBorders>
              <w:top w:val="single" w:sz="48" w:space="0" w:color="A5300F" w:themeColor="accent1"/>
            </w:tcBorders>
            <w:shd w:val="clear" w:color="auto" w:fill="FFFFFF" w:themeFill="background1"/>
            <w:vAlign w:val="center"/>
          </w:tcPr>
          <w:p w14:paraId="030FA23D" w14:textId="678B7194" w:rsidR="005176AF" w:rsidRPr="00211CE6" w:rsidRDefault="005176AF" w:rsidP="00B20B59">
            <w:pPr>
              <w:pStyle w:val="Text"/>
              <w:jc w:val="center"/>
            </w:pPr>
            <w:bookmarkStart w:id="4" w:name="_Toc166709709"/>
            <w:r w:rsidRPr="005176AF">
              <w:rPr>
                <w:rStyle w:val="Heading2Char"/>
                <w:sz w:val="40"/>
                <w:szCs w:val="40"/>
              </w:rPr>
              <w:t>VLAN assignment per room on gateway switch</w:t>
            </w:r>
            <w:bookmarkEnd w:id="4"/>
          </w:p>
          <w:p w14:paraId="09CFAC18" w14:textId="6B912A7B" w:rsidR="005176AF" w:rsidRDefault="005176AF" w:rsidP="00B20B59">
            <w:pPr>
              <w:pStyle w:val="Text"/>
            </w:pPr>
            <w:r w:rsidRPr="00E44B70">
              <w:rPr>
                <w:noProof/>
                <w:lang w:eastAsia="en-AU"/>
              </w:rPr>
              <mc:AlternateContent>
                <mc:Choice Requires="wps">
                  <w:drawing>
                    <wp:anchor distT="0" distB="0" distL="114300" distR="114300" simplePos="0" relativeHeight="251674624" behindDoc="1" locked="0" layoutInCell="1" allowOverlap="1" wp14:anchorId="6EEB5C9E" wp14:editId="3BF4A19A">
                      <wp:simplePos x="0" y="0"/>
                      <wp:positionH relativeFrom="column">
                        <wp:posOffset>973455</wp:posOffset>
                      </wp:positionH>
                      <wp:positionV relativeFrom="paragraph">
                        <wp:posOffset>66040</wp:posOffset>
                      </wp:positionV>
                      <wp:extent cx="3692525" cy="45085"/>
                      <wp:effectExtent l="0" t="0" r="3175" b="0"/>
                      <wp:wrapTight wrapText="bothSides">
                        <wp:wrapPolygon edited="0">
                          <wp:start x="0" y="0"/>
                          <wp:lineTo x="0" y="9127"/>
                          <wp:lineTo x="21507" y="9127"/>
                          <wp:lineTo x="21507" y="0"/>
                          <wp:lineTo x="0" y="0"/>
                        </wp:wrapPolygon>
                      </wp:wrapTight>
                      <wp:docPr id="1582255952" name="Rectangle 158225595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692525"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8315E" id="Rectangle 1582255952" o:spid="_x0000_s1026" alt="&quot;&quot;" style="position:absolute;margin-left:76.65pt;margin-top:5.2pt;width:290.75pt;height:3.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" fillcolor="#a5300f [3204]" stroked="f" strokeweight="2pt">
                      <v:stroke miterlimit="4"/>
                      <v:textbox inset="3pt,3pt,3pt,3pt"/>
                      <w10:wrap type="tight"/>
                    </v:rect>
                  </w:pict>
                </mc:Fallback>
              </mc:AlternateContent>
            </w:r>
          </w:p>
          <w:p w14:paraId="3F14477F" w14:textId="77777777" w:rsidR="005176AF" w:rsidRDefault="005176AF" w:rsidP="00B20B59">
            <w:pPr>
              <w:pStyle w:val="Text"/>
            </w:pPr>
          </w:p>
          <w:p w14:paraId="0807960D" w14:textId="6D84EF71" w:rsidR="005176AF" w:rsidRDefault="005176AF" w:rsidP="00B20B59">
            <w:pPr>
              <w:pStyle w:val="Text"/>
              <w:jc w:val="center"/>
            </w:pPr>
            <w:r w:rsidRPr="005176AF">
              <w:rPr>
                <w:b/>
                <w:bCs/>
                <w:noProof/>
              </w:rPr>
              <w:drawing>
                <wp:inline distT="0" distB="0" distL="0" distR="0" wp14:anchorId="7FAD00D1" wp14:editId="6CDDC69B">
                  <wp:extent cx="5266518" cy="3621974"/>
                  <wp:effectExtent l="0" t="0" r="0" b="0"/>
                  <wp:docPr id="191098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8698" cy="3644105"/>
                          </a:xfrm>
                          <a:prstGeom prst="rect">
                            <a:avLst/>
                          </a:prstGeom>
                          <a:noFill/>
                          <a:ln>
                            <a:noFill/>
                          </a:ln>
                        </pic:spPr>
                      </pic:pic>
                    </a:graphicData>
                  </a:graphic>
                </wp:inline>
              </w:drawing>
            </w:r>
          </w:p>
        </w:tc>
      </w:tr>
    </w:tbl>
    <w:p w14:paraId="60AADF7C" w14:textId="77777777" w:rsidR="000359D1" w:rsidRDefault="000359D1"/>
    <w:p w14:paraId="4681C35B" w14:textId="77777777" w:rsidR="005176AF" w:rsidRDefault="005176AF"/>
    <w:p w14:paraId="1980EFC7" w14:textId="77777777" w:rsidR="001B11A7" w:rsidRDefault="001B11A7"/>
    <w:p w14:paraId="54A6E598" w14:textId="77777777" w:rsidR="001B11A7" w:rsidRDefault="001B11A7"/>
    <w:p w14:paraId="4C4BD7BE" w14:textId="77777777" w:rsidR="001B11A7" w:rsidRDefault="001B11A7"/>
    <w:p w14:paraId="68B4F3B0" w14:textId="77777777" w:rsidR="001B11A7" w:rsidRDefault="001B11A7"/>
    <w:p w14:paraId="6A8D0816" w14:textId="77777777" w:rsidR="001B11A7" w:rsidRDefault="001B11A7"/>
    <w:p w14:paraId="169E50D6" w14:textId="77777777" w:rsidR="001B11A7" w:rsidRDefault="001B11A7"/>
    <w:p w14:paraId="72809C30" w14:textId="77777777" w:rsidR="001B11A7" w:rsidRDefault="001B11A7"/>
    <w:p w14:paraId="2ACB9DA9" w14:textId="77777777" w:rsidR="001B11A7" w:rsidRDefault="001B11A7"/>
    <w:p w14:paraId="2F756F7C" w14:textId="77777777" w:rsidR="001B11A7" w:rsidRDefault="001B11A7"/>
    <w:p w14:paraId="62B6C571" w14:textId="77777777" w:rsidR="001B11A7" w:rsidRDefault="001B11A7"/>
    <w:p w14:paraId="51177E28" w14:textId="77777777" w:rsidR="001B11A7" w:rsidRDefault="001B11A7"/>
    <w:p w14:paraId="44727D8D" w14:textId="77777777" w:rsidR="001B11A7" w:rsidRDefault="001B11A7"/>
    <w:p w14:paraId="09ED5EF2" w14:textId="77777777" w:rsidR="001B11A7" w:rsidRDefault="001B11A7"/>
    <w:p w14:paraId="69DBF373" w14:textId="77777777" w:rsidR="001B11A7" w:rsidRDefault="001B11A7"/>
    <w:p w14:paraId="3CE0C1B0" w14:textId="77777777" w:rsidR="001B11A7" w:rsidRDefault="001B11A7"/>
    <w:p w14:paraId="029BBB93" w14:textId="77777777" w:rsidR="001B11A7" w:rsidRDefault="001B11A7"/>
    <w:p w14:paraId="2A385D58" w14:textId="77777777" w:rsidR="001B11A7" w:rsidRDefault="001B11A7"/>
    <w:p w14:paraId="737A280E" w14:textId="77777777" w:rsidR="001B11A7" w:rsidRDefault="001B11A7"/>
    <w:p w14:paraId="4C6BCD99" w14:textId="77777777" w:rsidR="001B11A7" w:rsidRDefault="001B11A7" w:rsidP="001B11A7"/>
    <w:p w14:paraId="5EBB3302" w14:textId="77777777" w:rsidR="001B11A7" w:rsidRDefault="001B11A7" w:rsidP="001B11A7">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1B11A7" w14:paraId="29ED20BD" w14:textId="77777777" w:rsidTr="00B20B59">
        <w:trPr>
          <w:trHeight w:val="7294"/>
        </w:trPr>
        <w:tc>
          <w:tcPr>
            <w:tcW w:w="9214" w:type="dxa"/>
            <w:tcBorders>
              <w:top w:val="single" w:sz="48" w:space="0" w:color="A5300F" w:themeColor="accent1"/>
            </w:tcBorders>
            <w:shd w:val="clear" w:color="auto" w:fill="FFFFFF" w:themeFill="background1"/>
            <w:vAlign w:val="center"/>
          </w:tcPr>
          <w:p w14:paraId="06C1D33F" w14:textId="5440D930" w:rsidR="001B11A7" w:rsidRPr="001B11A7" w:rsidRDefault="001B11A7" w:rsidP="001B11A7">
            <w:pPr>
              <w:pStyle w:val="Heading2"/>
              <w:jc w:val="center"/>
              <w:rPr>
                <w:sz w:val="48"/>
                <w:szCs w:val="48"/>
              </w:rPr>
            </w:pPr>
            <w:bookmarkStart w:id="5" w:name="_Toc166709710"/>
            <w:r w:rsidRPr="001B11A7">
              <w:rPr>
                <w:sz w:val="48"/>
                <w:szCs w:val="48"/>
              </w:rPr>
              <w:t>DHCP Setup on main (gateway) switch</w:t>
            </w:r>
            <w:bookmarkEnd w:id="5"/>
          </w:p>
          <w:p w14:paraId="54D1C96A" w14:textId="453E5B56" w:rsidR="001B11A7" w:rsidRDefault="001B11A7" w:rsidP="00B20B59">
            <w:pPr>
              <w:pStyle w:val="Text"/>
            </w:pPr>
            <w:r w:rsidRPr="001B11A7">
              <w:rPr>
                <w:b/>
                <w:bCs/>
                <w:noProof/>
              </w:rPr>
              <w:drawing>
                <wp:anchor distT="0" distB="0" distL="114300" distR="114300" simplePos="0" relativeHeight="251677696" behindDoc="1" locked="0" layoutInCell="1" allowOverlap="1" wp14:anchorId="276B1A8B" wp14:editId="6B80087F">
                  <wp:simplePos x="0" y="0"/>
                  <wp:positionH relativeFrom="column">
                    <wp:posOffset>1115695</wp:posOffset>
                  </wp:positionH>
                  <wp:positionV relativeFrom="paragraph">
                    <wp:posOffset>213360</wp:posOffset>
                  </wp:positionV>
                  <wp:extent cx="3550285" cy="7743190"/>
                  <wp:effectExtent l="0" t="0" r="0" b="0"/>
                  <wp:wrapTight wrapText="bothSides">
                    <wp:wrapPolygon edited="0">
                      <wp:start x="0" y="0"/>
                      <wp:lineTo x="0" y="21522"/>
                      <wp:lineTo x="21442" y="21522"/>
                      <wp:lineTo x="21442" y="0"/>
                      <wp:lineTo x="0" y="0"/>
                    </wp:wrapPolygon>
                  </wp:wrapTight>
                  <wp:docPr id="378839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0285" cy="774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B70">
              <w:rPr>
                <w:noProof/>
                <w:lang w:eastAsia="en-AU"/>
              </w:rPr>
              <mc:AlternateContent>
                <mc:Choice Requires="wps">
                  <w:drawing>
                    <wp:anchor distT="0" distB="0" distL="114300" distR="114300" simplePos="0" relativeHeight="251676672" behindDoc="1" locked="0" layoutInCell="1" allowOverlap="1" wp14:anchorId="090DB726" wp14:editId="1ED616A1">
                      <wp:simplePos x="0" y="0"/>
                      <wp:positionH relativeFrom="column">
                        <wp:posOffset>973455</wp:posOffset>
                      </wp:positionH>
                      <wp:positionV relativeFrom="paragraph">
                        <wp:posOffset>62230</wp:posOffset>
                      </wp:positionV>
                      <wp:extent cx="3692525" cy="45085"/>
                      <wp:effectExtent l="0" t="0" r="3175" b="0"/>
                      <wp:wrapTight wrapText="bothSides">
                        <wp:wrapPolygon edited="0">
                          <wp:start x="0" y="0"/>
                          <wp:lineTo x="0" y="9127"/>
                          <wp:lineTo x="21507" y="9127"/>
                          <wp:lineTo x="21507" y="0"/>
                          <wp:lineTo x="0" y="0"/>
                        </wp:wrapPolygon>
                      </wp:wrapTight>
                      <wp:docPr id="1169759140" name="Rectangle 116975914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692525"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4F098" id="Rectangle 1169759140" o:spid="_x0000_s1026" alt="&quot;&quot;" style="position:absolute;margin-left:76.65pt;margin-top:4.9pt;width:290.75pt;height:3.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" fillcolor="#a5300f [3204]" stroked="f" strokeweight="2pt">
                      <v:stroke miterlimit="4"/>
                      <v:textbox inset="3pt,3pt,3pt,3pt"/>
                      <w10:wrap type="tight"/>
                    </v:rect>
                  </w:pict>
                </mc:Fallback>
              </mc:AlternateContent>
            </w:r>
          </w:p>
          <w:p w14:paraId="0F28C3D3" w14:textId="2F21F846" w:rsidR="001B11A7" w:rsidRDefault="001B11A7" w:rsidP="00B20B59">
            <w:pPr>
              <w:pStyle w:val="Text"/>
              <w:jc w:val="center"/>
            </w:pPr>
          </w:p>
        </w:tc>
      </w:tr>
    </w:tbl>
    <w:p w14:paraId="5D12245A" w14:textId="77777777" w:rsidR="001B11A7" w:rsidRDefault="001B11A7"/>
    <w:p w14:paraId="73C85B54" w14:textId="77777777" w:rsidR="001B11A7" w:rsidRDefault="001B11A7" w:rsidP="001B11A7"/>
    <w:p w14:paraId="6864AC3C" w14:textId="77777777" w:rsidR="001B11A7" w:rsidRDefault="001B11A7" w:rsidP="001B11A7">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1B11A7" w14:paraId="7374332A" w14:textId="77777777" w:rsidTr="00B20B59">
        <w:trPr>
          <w:trHeight w:val="7294"/>
        </w:trPr>
        <w:tc>
          <w:tcPr>
            <w:tcW w:w="9214" w:type="dxa"/>
            <w:tcBorders>
              <w:top w:val="single" w:sz="48" w:space="0" w:color="A5300F" w:themeColor="accent1"/>
            </w:tcBorders>
            <w:shd w:val="clear" w:color="auto" w:fill="FFFFFF" w:themeFill="background1"/>
            <w:vAlign w:val="center"/>
          </w:tcPr>
          <w:p w14:paraId="516F3E92" w14:textId="0A93EBF0" w:rsidR="001B11A7" w:rsidRPr="001B11A7" w:rsidRDefault="001B11A7" w:rsidP="001B11A7">
            <w:pPr>
              <w:pStyle w:val="Heading2"/>
              <w:jc w:val="center"/>
              <w:rPr>
                <w:sz w:val="48"/>
                <w:szCs w:val="48"/>
              </w:rPr>
            </w:pPr>
            <w:bookmarkStart w:id="6" w:name="_Toc166709711"/>
            <w:r w:rsidRPr="001B11A7">
              <w:rPr>
                <w:sz w:val="48"/>
                <w:szCs w:val="48"/>
              </w:rPr>
              <w:t>Access list setup on Gateway switch</w:t>
            </w:r>
            <w:bookmarkEnd w:id="6"/>
          </w:p>
          <w:p w14:paraId="33C04DC4" w14:textId="67CF14E6" w:rsidR="001B11A7" w:rsidRDefault="001B11A7" w:rsidP="00B20B59">
            <w:pPr>
              <w:pStyle w:val="Text"/>
              <w:jc w:val="center"/>
            </w:pPr>
            <w:r w:rsidRPr="001B11A7">
              <w:rPr>
                <w:b/>
                <w:bCs/>
                <w:noProof/>
                <w:sz w:val="48"/>
                <w:szCs w:val="48"/>
              </w:rPr>
              <w:drawing>
                <wp:anchor distT="0" distB="0" distL="114300" distR="114300" simplePos="0" relativeHeight="251680768" behindDoc="1" locked="0" layoutInCell="1" allowOverlap="1" wp14:anchorId="64DAE282" wp14:editId="38EEB38D">
                  <wp:simplePos x="0" y="0"/>
                  <wp:positionH relativeFrom="column">
                    <wp:posOffset>695960</wp:posOffset>
                  </wp:positionH>
                  <wp:positionV relativeFrom="paragraph">
                    <wp:posOffset>268605</wp:posOffset>
                  </wp:positionV>
                  <wp:extent cx="4572635" cy="7658735"/>
                  <wp:effectExtent l="0" t="0" r="0" b="0"/>
                  <wp:wrapTight wrapText="bothSides">
                    <wp:wrapPolygon edited="0">
                      <wp:start x="0" y="0"/>
                      <wp:lineTo x="0" y="21544"/>
                      <wp:lineTo x="21507" y="21544"/>
                      <wp:lineTo x="21507" y="0"/>
                      <wp:lineTo x="0" y="0"/>
                    </wp:wrapPolygon>
                  </wp:wrapTight>
                  <wp:docPr id="820533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635" cy="765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B70">
              <w:rPr>
                <w:noProof/>
                <w:lang w:eastAsia="en-AU"/>
              </w:rPr>
              <mc:AlternateContent>
                <mc:Choice Requires="wps">
                  <w:drawing>
                    <wp:anchor distT="0" distB="0" distL="114300" distR="114300" simplePos="0" relativeHeight="251679744" behindDoc="1" locked="0" layoutInCell="1" allowOverlap="1" wp14:anchorId="531760BA" wp14:editId="00B0D982">
                      <wp:simplePos x="0" y="0"/>
                      <wp:positionH relativeFrom="column">
                        <wp:posOffset>973455</wp:posOffset>
                      </wp:positionH>
                      <wp:positionV relativeFrom="paragraph">
                        <wp:posOffset>53340</wp:posOffset>
                      </wp:positionV>
                      <wp:extent cx="3692525" cy="45085"/>
                      <wp:effectExtent l="0" t="0" r="3175" b="0"/>
                      <wp:wrapTight wrapText="bothSides">
                        <wp:wrapPolygon edited="0">
                          <wp:start x="0" y="0"/>
                          <wp:lineTo x="0" y="9127"/>
                          <wp:lineTo x="21507" y="9127"/>
                          <wp:lineTo x="21507" y="0"/>
                          <wp:lineTo x="0" y="0"/>
                        </wp:wrapPolygon>
                      </wp:wrapTight>
                      <wp:docPr id="778370235" name="Rectangle 7783702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692525"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87C5" id="Rectangle 778370235" o:spid="_x0000_s1026" alt="&quot;&quot;" style="position:absolute;margin-left:76.65pt;margin-top:4.2pt;width:290.75pt;height:3.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" fillcolor="#a5300f [3204]" stroked="f" strokeweight="2pt">
                      <v:stroke miterlimit="4"/>
                      <v:textbox inset="3pt,3pt,3pt,3pt"/>
                      <w10:wrap type="tight"/>
                    </v:rect>
                  </w:pict>
                </mc:Fallback>
              </mc:AlternateContent>
            </w:r>
          </w:p>
        </w:tc>
      </w:tr>
    </w:tbl>
    <w:p w14:paraId="0242CB5A" w14:textId="77777777" w:rsidR="001B11A7" w:rsidRDefault="001B11A7"/>
    <w:p w14:paraId="1A3F589F" w14:textId="77777777" w:rsidR="001B11A7" w:rsidRDefault="001B11A7" w:rsidP="001B11A7"/>
    <w:p w14:paraId="0B379259" w14:textId="77777777" w:rsidR="001B11A7" w:rsidRDefault="001B11A7" w:rsidP="001B11A7">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1B11A7" w14:paraId="3CB2C81A" w14:textId="77777777" w:rsidTr="00B20B59">
        <w:trPr>
          <w:trHeight w:val="7294"/>
        </w:trPr>
        <w:tc>
          <w:tcPr>
            <w:tcW w:w="9214" w:type="dxa"/>
            <w:tcBorders>
              <w:top w:val="single" w:sz="48" w:space="0" w:color="A5300F" w:themeColor="accent1"/>
            </w:tcBorders>
            <w:shd w:val="clear" w:color="auto" w:fill="FFFFFF" w:themeFill="background1"/>
            <w:vAlign w:val="center"/>
          </w:tcPr>
          <w:p w14:paraId="6DF617DA" w14:textId="0EBD954A" w:rsidR="001B11A7" w:rsidRPr="001B11A7" w:rsidRDefault="001B11A7" w:rsidP="001B11A7">
            <w:pPr>
              <w:pStyle w:val="Heading1"/>
              <w:jc w:val="center"/>
            </w:pPr>
            <w:bookmarkStart w:id="7" w:name="_Toc166709712"/>
            <w:r>
              <w:t>Setup Cost</w:t>
            </w:r>
            <w:bookmarkEnd w:id="7"/>
          </w:p>
          <w:p w14:paraId="14FDF6E4" w14:textId="77777777" w:rsidR="001B11A7" w:rsidRPr="00211CE6" w:rsidRDefault="001B11A7" w:rsidP="00B20B59">
            <w:pPr>
              <w:pStyle w:val="Text"/>
              <w:jc w:val="center"/>
            </w:pPr>
            <w:r w:rsidRPr="00E44B70">
              <w:rPr>
                <w:noProof/>
                <w:lang w:eastAsia="en-AU"/>
              </w:rPr>
              <mc:AlternateContent>
                <mc:Choice Requires="wps">
                  <w:drawing>
                    <wp:inline distT="0" distB="0" distL="0" distR="0" wp14:anchorId="31B36616" wp14:editId="4A602F43">
                      <wp:extent cx="1558343" cy="45719"/>
                      <wp:effectExtent l="0" t="0" r="3810" b="5715"/>
                      <wp:docPr id="1083700288" name="Rectangle 10837002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466F34AF" id="Rectangle 1083700288" o:spid="_x0000_s1026" alt="&quot;&quot;"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" fillcolor="#a5300f [3204]" stroked="f" strokeweight="2pt">
                      <v:stroke miterlimit="4"/>
                      <v:textbox style="mso-fit-shape-to-text:t" inset="3pt,3pt,3pt,3pt"/>
                      <w10:anchorlock/>
                    </v:rect>
                  </w:pict>
                </mc:Fallback>
              </mc:AlternateContent>
            </w:r>
          </w:p>
          <w:p w14:paraId="6DF5437F" w14:textId="77777777" w:rsidR="001B11A7" w:rsidRDefault="001B11A7" w:rsidP="00B20B59">
            <w:pPr>
              <w:pStyle w:val="Text"/>
            </w:pPr>
          </w:p>
          <w:p w14:paraId="4C107A4D" w14:textId="703CB873" w:rsidR="001B11A7" w:rsidRDefault="001B11A7" w:rsidP="001B11A7">
            <w:pPr>
              <w:pStyle w:val="NormalWeb"/>
              <w:spacing w:before="0" w:beforeAutospacing="0" w:after="0" w:afterAutospacing="0"/>
              <w:rPr>
                <w:rFonts w:ascii="Arial" w:hAnsi="Arial" w:cs="Arial"/>
                <w:b/>
                <w:bCs/>
                <w:color w:val="000000"/>
                <w:sz w:val="28"/>
                <w:szCs w:val="28"/>
                <w:u w:val="single"/>
              </w:rPr>
            </w:pPr>
            <w:r w:rsidRPr="001B11A7">
              <w:rPr>
                <w:rFonts w:ascii="Arial" w:hAnsi="Arial" w:cs="Arial"/>
                <w:b/>
                <w:bCs/>
                <w:color w:val="000000"/>
                <w:sz w:val="28"/>
                <w:szCs w:val="28"/>
                <w:u w:val="single"/>
              </w:rPr>
              <w:t>Devices</w:t>
            </w:r>
            <w:r>
              <w:rPr>
                <w:rFonts w:ascii="Arial" w:hAnsi="Arial" w:cs="Arial"/>
                <w:b/>
                <w:bCs/>
                <w:color w:val="000000"/>
                <w:sz w:val="28"/>
                <w:szCs w:val="28"/>
                <w:u w:val="single"/>
              </w:rPr>
              <w:t>:</w:t>
            </w:r>
          </w:p>
          <w:p w14:paraId="29EADE98" w14:textId="77777777" w:rsidR="001B11A7" w:rsidRPr="001B11A7" w:rsidRDefault="001B11A7" w:rsidP="001B11A7">
            <w:pPr>
              <w:pStyle w:val="NormalWeb"/>
              <w:spacing w:before="0" w:beforeAutospacing="0" w:after="0" w:afterAutospacing="0"/>
              <w:rPr>
                <w:b/>
                <w:bCs/>
                <w:sz w:val="28"/>
                <w:szCs w:val="28"/>
              </w:rPr>
            </w:pPr>
          </w:p>
          <w:p w14:paraId="2F30AF25" w14:textId="77777777" w:rsidR="001B11A7" w:rsidRDefault="001B11A7" w:rsidP="001B11A7">
            <w:pPr>
              <w:pStyle w:val="NormalWeb"/>
              <w:numPr>
                <w:ilvl w:val="0"/>
                <w:numId w:val="4"/>
              </w:numPr>
              <w:spacing w:before="0" w:beforeAutospacing="0" w:after="0" w:afterAutospacing="0"/>
              <w:textAlignment w:val="baseline"/>
              <w:rPr>
                <w:rFonts w:ascii="Arial" w:hAnsi="Arial" w:cs="Arial"/>
                <w:color w:val="000000"/>
              </w:rPr>
            </w:pPr>
            <w:r>
              <w:rPr>
                <w:rFonts w:ascii="Arial" w:hAnsi="Arial" w:cs="Arial"/>
                <w:color w:val="000000"/>
              </w:rPr>
              <w:t xml:space="preserve">MikroTik Cloud Core 16 Port Gigabit 2SFP+ 4 Core Router | CCR2004-16G-2SFP+ – R10 534,00 </w:t>
            </w:r>
            <w:r>
              <w:rPr>
                <w:rFonts w:ascii="Arial" w:hAnsi="Arial" w:cs="Arial"/>
                <w:color w:val="1155CC"/>
              </w:rPr>
              <w:t>@Takealot.co.za</w:t>
            </w:r>
          </w:p>
          <w:p w14:paraId="79BBE9BE" w14:textId="77777777" w:rsidR="001B11A7" w:rsidRDefault="001B11A7" w:rsidP="001B11A7">
            <w:pPr>
              <w:pStyle w:val="NormalWeb"/>
              <w:numPr>
                <w:ilvl w:val="0"/>
                <w:numId w:val="4"/>
              </w:numPr>
              <w:spacing w:before="0" w:beforeAutospacing="0" w:after="0" w:afterAutospacing="0"/>
              <w:textAlignment w:val="baseline"/>
              <w:rPr>
                <w:rFonts w:ascii="Arial" w:hAnsi="Arial" w:cs="Arial"/>
                <w:color w:val="000000"/>
              </w:rPr>
            </w:pPr>
            <w:r>
              <w:rPr>
                <w:rFonts w:ascii="Arial" w:hAnsi="Arial" w:cs="Arial"/>
                <w:color w:val="000000"/>
              </w:rPr>
              <w:t xml:space="preserve">Main 24 port Switch, </w:t>
            </w:r>
            <w:r>
              <w:rPr>
                <w:rFonts w:ascii="Arial" w:hAnsi="Arial" w:cs="Arial"/>
                <w:i/>
                <w:iCs/>
                <w:color w:val="000000"/>
              </w:rPr>
              <w:t xml:space="preserve">Cisco WS-C3650-24PS-S 24 Port Gigabit POE+ IP Base L3 Manage 1U Switch </w:t>
            </w:r>
            <w:r>
              <w:rPr>
                <w:rFonts w:ascii="Arial" w:hAnsi="Arial" w:cs="Arial"/>
                <w:color w:val="000000"/>
              </w:rPr>
              <w:t xml:space="preserve">- R2230,53 </w:t>
            </w:r>
            <w:r>
              <w:rPr>
                <w:rFonts w:ascii="Arial" w:hAnsi="Arial" w:cs="Arial"/>
                <w:color w:val="1155CC"/>
              </w:rPr>
              <w:t xml:space="preserve">@ </w:t>
            </w:r>
            <w:proofErr w:type="gramStart"/>
            <w:r>
              <w:rPr>
                <w:rFonts w:ascii="Arial" w:hAnsi="Arial" w:cs="Arial"/>
                <w:color w:val="1155CC"/>
              </w:rPr>
              <w:t>ebay.co.za</w:t>
            </w:r>
            <w:proofErr w:type="gramEnd"/>
            <w:r>
              <w:rPr>
                <w:rFonts w:ascii="Arial" w:hAnsi="Arial" w:cs="Arial"/>
                <w:color w:val="1155CC"/>
              </w:rPr>
              <w:t> </w:t>
            </w:r>
          </w:p>
          <w:p w14:paraId="39030CEB" w14:textId="77777777" w:rsidR="001B11A7" w:rsidRDefault="001B11A7" w:rsidP="001B11A7">
            <w:pPr>
              <w:pStyle w:val="NormalWeb"/>
              <w:numPr>
                <w:ilvl w:val="0"/>
                <w:numId w:val="4"/>
              </w:numPr>
              <w:spacing w:before="0" w:beforeAutospacing="0" w:after="0" w:afterAutospacing="0"/>
              <w:textAlignment w:val="baseline"/>
              <w:rPr>
                <w:rFonts w:ascii="Arial" w:hAnsi="Arial" w:cs="Arial"/>
                <w:color w:val="000000"/>
              </w:rPr>
            </w:pPr>
            <w:r>
              <w:rPr>
                <w:rFonts w:ascii="Arial" w:hAnsi="Arial" w:cs="Arial"/>
                <w:i/>
                <w:iCs/>
                <w:color w:val="000000"/>
              </w:rPr>
              <w:t>TP-Link LiteWave 5 Port Gigabit Desktop Switch</w:t>
            </w:r>
            <w:r>
              <w:rPr>
                <w:rFonts w:ascii="Arial" w:hAnsi="Arial" w:cs="Arial"/>
                <w:color w:val="000000"/>
              </w:rPr>
              <w:t xml:space="preserve"> - R229,00</w:t>
            </w:r>
            <w:r>
              <w:rPr>
                <w:rFonts w:ascii="Arial" w:hAnsi="Arial" w:cs="Arial"/>
                <w:color w:val="1155CC"/>
              </w:rPr>
              <w:t xml:space="preserve"> @ takealot.co.za </w:t>
            </w:r>
          </w:p>
          <w:p w14:paraId="4513669E" w14:textId="77777777" w:rsidR="001B11A7" w:rsidRDefault="001B11A7" w:rsidP="001B11A7">
            <w:pPr>
              <w:pStyle w:val="NormalWeb"/>
              <w:numPr>
                <w:ilvl w:val="0"/>
                <w:numId w:val="4"/>
              </w:numPr>
              <w:spacing w:before="0" w:beforeAutospacing="0" w:after="240" w:afterAutospacing="0"/>
              <w:textAlignment w:val="baseline"/>
              <w:rPr>
                <w:rFonts w:ascii="Arial" w:hAnsi="Arial" w:cs="Arial"/>
                <w:i/>
                <w:iCs/>
                <w:color w:val="000000"/>
              </w:rPr>
            </w:pPr>
            <w:r>
              <w:rPr>
                <w:rFonts w:ascii="Arial" w:hAnsi="Arial" w:cs="Arial"/>
                <w:i/>
                <w:iCs/>
                <w:color w:val="000000"/>
              </w:rPr>
              <w:t xml:space="preserve">Tenda AC8 AC1900 Wireless Dual Band Gigabit Router </w:t>
            </w:r>
            <w:r>
              <w:rPr>
                <w:rFonts w:ascii="Arial" w:hAnsi="Arial" w:cs="Arial"/>
                <w:color w:val="000000"/>
              </w:rPr>
              <w:t xml:space="preserve">- R609,00 </w:t>
            </w:r>
            <w:r>
              <w:rPr>
                <w:rFonts w:ascii="Arial" w:hAnsi="Arial" w:cs="Arial"/>
                <w:color w:val="1155CC"/>
              </w:rPr>
              <w:t>@ makro.co.za </w:t>
            </w:r>
          </w:p>
          <w:p w14:paraId="14548DAC" w14:textId="77777777" w:rsidR="001B11A7" w:rsidRPr="001B11A7" w:rsidRDefault="001B11A7" w:rsidP="001B11A7">
            <w:pPr>
              <w:pStyle w:val="NormalWeb"/>
              <w:spacing w:before="0" w:beforeAutospacing="0" w:after="0" w:afterAutospacing="0"/>
              <w:rPr>
                <w:b/>
                <w:bCs/>
                <w:sz w:val="28"/>
                <w:szCs w:val="28"/>
              </w:rPr>
            </w:pPr>
            <w:r w:rsidRPr="001B11A7">
              <w:rPr>
                <w:rFonts w:ascii="Arial" w:hAnsi="Arial" w:cs="Arial"/>
                <w:b/>
                <w:bCs/>
                <w:color w:val="000000"/>
                <w:sz w:val="28"/>
                <w:szCs w:val="28"/>
                <w:u w:val="single"/>
              </w:rPr>
              <w:t>Cabling:</w:t>
            </w:r>
          </w:p>
          <w:p w14:paraId="0ACBC3E6" w14:textId="77777777" w:rsidR="001B11A7" w:rsidRDefault="001B11A7" w:rsidP="001B11A7">
            <w:pPr>
              <w:pStyle w:val="NormalWeb"/>
              <w:numPr>
                <w:ilvl w:val="0"/>
                <w:numId w:val="5"/>
              </w:numPr>
              <w:spacing w:before="240" w:beforeAutospacing="0" w:after="0" w:afterAutospacing="0"/>
              <w:textAlignment w:val="baseline"/>
              <w:rPr>
                <w:rFonts w:ascii="Arial" w:hAnsi="Arial" w:cs="Arial"/>
                <w:i/>
                <w:iCs/>
                <w:color w:val="000000"/>
              </w:rPr>
            </w:pPr>
            <w:r>
              <w:rPr>
                <w:rFonts w:ascii="Arial" w:hAnsi="Arial" w:cs="Arial"/>
                <w:color w:val="000000"/>
              </w:rPr>
              <w:t xml:space="preserve">Cat5e LAN Network Cable - 50m </w:t>
            </w:r>
            <w:r>
              <w:rPr>
                <w:rFonts w:ascii="Arial" w:hAnsi="Arial" w:cs="Arial"/>
                <w:color w:val="3C78D8"/>
              </w:rPr>
              <w:t>@takealot.co.za</w:t>
            </w:r>
          </w:p>
          <w:p w14:paraId="4626FBD0" w14:textId="77777777" w:rsidR="001B11A7" w:rsidRDefault="001B11A7" w:rsidP="001B11A7">
            <w:pPr>
              <w:pStyle w:val="NormalWeb"/>
              <w:numPr>
                <w:ilvl w:val="0"/>
                <w:numId w:val="5"/>
              </w:numPr>
              <w:spacing w:before="0" w:beforeAutospacing="0" w:after="240" w:afterAutospacing="0"/>
              <w:textAlignment w:val="baseline"/>
              <w:rPr>
                <w:rFonts w:ascii="Arial" w:hAnsi="Arial" w:cs="Arial"/>
                <w:color w:val="000000"/>
              </w:rPr>
            </w:pPr>
            <w:r>
              <w:rPr>
                <w:rFonts w:ascii="Arial" w:hAnsi="Arial" w:cs="Arial"/>
                <w:color w:val="000000"/>
              </w:rPr>
              <w:t xml:space="preserve">Cat5e LAN Network Cable - 22cm </w:t>
            </w:r>
            <w:r>
              <w:rPr>
                <w:rFonts w:ascii="Arial" w:hAnsi="Arial" w:cs="Arial"/>
                <w:color w:val="3C78D8"/>
              </w:rPr>
              <w:t>@takealot.co.za</w:t>
            </w:r>
          </w:p>
          <w:p w14:paraId="6097294F" w14:textId="77777777" w:rsidR="001B11A7" w:rsidRPr="001B11A7" w:rsidRDefault="001B11A7" w:rsidP="001B11A7">
            <w:pPr>
              <w:pStyle w:val="NormalWeb"/>
              <w:spacing w:before="240" w:beforeAutospacing="0" w:after="240" w:afterAutospacing="0"/>
              <w:rPr>
                <w:b/>
                <w:bCs/>
                <w:sz w:val="28"/>
                <w:szCs w:val="28"/>
              </w:rPr>
            </w:pPr>
            <w:r w:rsidRPr="001B11A7">
              <w:rPr>
                <w:rFonts w:ascii="Arial" w:hAnsi="Arial" w:cs="Arial"/>
                <w:b/>
                <w:bCs/>
                <w:color w:val="000000"/>
                <w:sz w:val="28"/>
                <w:szCs w:val="28"/>
                <w:u w:val="single"/>
              </w:rPr>
              <w:t>Labour costs for installation:</w:t>
            </w:r>
          </w:p>
          <w:p w14:paraId="2218B83B" w14:textId="002F945C" w:rsidR="001B11A7" w:rsidRDefault="001B11A7" w:rsidP="001B11A7">
            <w:pPr>
              <w:pStyle w:val="NormalWeb"/>
              <w:numPr>
                <w:ilvl w:val="0"/>
                <w:numId w:val="6"/>
              </w:numPr>
              <w:spacing w:before="240" w:beforeAutospacing="0" w:after="0" w:afterAutospacing="0"/>
              <w:textAlignment w:val="baseline"/>
              <w:rPr>
                <w:rFonts w:ascii="Arial" w:hAnsi="Arial" w:cs="Arial"/>
                <w:color w:val="000000"/>
              </w:rPr>
            </w:pPr>
            <w:r>
              <w:rPr>
                <w:rFonts w:ascii="Arial" w:hAnsi="Arial" w:cs="Arial"/>
                <w:color w:val="000000"/>
              </w:rPr>
              <w:t>We require 3 Network Technicians working for approximately 36 hours each, over a course of 4 working days to fully install and test the network.</w:t>
            </w:r>
          </w:p>
          <w:p w14:paraId="296084EE" w14:textId="77777777" w:rsidR="001B11A7" w:rsidRDefault="001B11A7" w:rsidP="001B11A7">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Utilising the average job listing price for South African Network Technicians on the popular job listing site Pnet.co.za, we approximate that each earns R70/hr for this job.</w:t>
            </w:r>
          </w:p>
          <w:p w14:paraId="76D85B99" w14:textId="77777777" w:rsidR="001B11A7" w:rsidRDefault="001B11A7" w:rsidP="001B11A7">
            <w:pPr>
              <w:pStyle w:val="NormalWeb"/>
              <w:numPr>
                <w:ilvl w:val="0"/>
                <w:numId w:val="6"/>
              </w:numPr>
              <w:spacing w:before="0" w:beforeAutospacing="0" w:after="240" w:afterAutospacing="0"/>
              <w:textAlignment w:val="baseline"/>
              <w:rPr>
                <w:rFonts w:ascii="Arial" w:hAnsi="Arial" w:cs="Arial"/>
                <w:color w:val="000000"/>
              </w:rPr>
            </w:pPr>
            <w:r>
              <w:rPr>
                <w:rFonts w:ascii="Arial" w:hAnsi="Arial" w:cs="Arial"/>
                <w:color w:val="000000"/>
              </w:rPr>
              <w:t xml:space="preserve">This then equates to </w:t>
            </w:r>
            <w:r>
              <w:rPr>
                <w:rFonts w:ascii="Arial" w:hAnsi="Arial" w:cs="Arial"/>
                <w:b/>
                <w:bCs/>
                <w:color w:val="000000"/>
              </w:rPr>
              <w:t>R7 560</w:t>
            </w:r>
            <w:r>
              <w:rPr>
                <w:rFonts w:ascii="Arial" w:hAnsi="Arial" w:cs="Arial"/>
                <w:color w:val="000000"/>
              </w:rPr>
              <w:t>.</w:t>
            </w:r>
          </w:p>
          <w:p w14:paraId="1A5E8328" w14:textId="77777777" w:rsidR="001B11A7" w:rsidRDefault="001B11A7" w:rsidP="001B11A7">
            <w:pPr>
              <w:pStyle w:val="NormalWeb"/>
              <w:spacing w:before="240" w:beforeAutospacing="0" w:after="240" w:afterAutospacing="0"/>
              <w:rPr>
                <w:rFonts w:ascii="Arial" w:hAnsi="Arial" w:cs="Arial"/>
                <w:color w:val="000000"/>
              </w:rPr>
            </w:pPr>
            <w:r w:rsidRPr="001B11A7">
              <w:rPr>
                <w:rFonts w:ascii="Arial" w:hAnsi="Arial" w:cs="Arial"/>
                <w:b/>
                <w:bCs/>
                <w:color w:val="000000"/>
                <w:sz w:val="28"/>
                <w:szCs w:val="28"/>
                <w:u w:val="single"/>
              </w:rPr>
              <w:t>Wireless Access Software:</w:t>
            </w:r>
            <w:r>
              <w:rPr>
                <w:rFonts w:ascii="Arial" w:hAnsi="Arial" w:cs="Arial"/>
                <w:color w:val="000000"/>
              </w:rPr>
              <w:t xml:space="preserve"> </w:t>
            </w:r>
          </w:p>
          <w:p w14:paraId="653F052D" w14:textId="34A433A8" w:rsidR="001B11A7" w:rsidRDefault="001B11A7" w:rsidP="001B11A7">
            <w:pPr>
              <w:pStyle w:val="NormalWeb"/>
              <w:spacing w:before="240" w:beforeAutospacing="0" w:after="240" w:afterAutospacing="0"/>
            </w:pPr>
            <w:r>
              <w:rPr>
                <w:rFonts w:ascii="Arial" w:hAnsi="Arial" w:cs="Arial"/>
                <w:color w:val="000000"/>
              </w:rPr>
              <w:t>SplashTop Remote Access software</w:t>
            </w:r>
          </w:p>
          <w:p w14:paraId="3DB66E48" w14:textId="77777777" w:rsidR="001B11A7" w:rsidRDefault="001B11A7" w:rsidP="001B11A7">
            <w:pPr>
              <w:pStyle w:val="NormalWeb"/>
              <w:numPr>
                <w:ilvl w:val="0"/>
                <w:numId w:val="7"/>
              </w:numPr>
              <w:spacing w:before="240" w:beforeAutospacing="0" w:after="240" w:afterAutospacing="0"/>
              <w:textAlignment w:val="baseline"/>
              <w:rPr>
                <w:rFonts w:ascii="Arial" w:hAnsi="Arial" w:cs="Arial"/>
                <w:color w:val="000000"/>
              </w:rPr>
            </w:pPr>
            <w:r>
              <w:rPr>
                <w:rFonts w:ascii="Arial" w:hAnsi="Arial" w:cs="Arial"/>
                <w:color w:val="000000"/>
              </w:rPr>
              <w:t>License: Business Access Pro.</w:t>
            </w:r>
          </w:p>
          <w:p w14:paraId="1AB19F51" w14:textId="77777777" w:rsidR="001B11A7" w:rsidRDefault="001B11A7" w:rsidP="001B11A7">
            <w:pPr>
              <w:pStyle w:val="NormalWeb"/>
              <w:numPr>
                <w:ilvl w:val="0"/>
                <w:numId w:val="7"/>
              </w:numPr>
              <w:spacing w:before="240" w:beforeAutospacing="0" w:after="240" w:afterAutospacing="0"/>
              <w:textAlignment w:val="baseline"/>
              <w:rPr>
                <w:rFonts w:ascii="Arial" w:hAnsi="Arial" w:cs="Arial"/>
                <w:b/>
                <w:bCs/>
                <w:color w:val="000000"/>
              </w:rPr>
            </w:pPr>
            <w:r>
              <w:rPr>
                <w:rFonts w:ascii="Arial" w:hAnsi="Arial" w:cs="Arial"/>
                <w:b/>
                <w:bCs/>
                <w:color w:val="000000"/>
              </w:rPr>
              <w:t>R3662,88</w:t>
            </w:r>
          </w:p>
          <w:p w14:paraId="5595459C" w14:textId="77777777" w:rsidR="001B11A7" w:rsidRDefault="001B11A7" w:rsidP="00B20B59">
            <w:pPr>
              <w:pStyle w:val="Text"/>
            </w:pPr>
          </w:p>
          <w:p w14:paraId="5A9C63F0" w14:textId="4175280F" w:rsidR="001B11A7" w:rsidRDefault="001B11A7" w:rsidP="00B20B59">
            <w:pPr>
              <w:pStyle w:val="Text"/>
              <w:jc w:val="center"/>
            </w:pPr>
          </w:p>
        </w:tc>
      </w:tr>
    </w:tbl>
    <w:p w14:paraId="7B2F9D82" w14:textId="77777777" w:rsidR="001B11A7" w:rsidRDefault="001B11A7"/>
    <w:p w14:paraId="33D57A6D" w14:textId="77777777" w:rsidR="001B11A7" w:rsidRDefault="001B11A7"/>
    <w:p w14:paraId="1C77A1D6" w14:textId="77777777" w:rsidR="001B11A7" w:rsidRDefault="001B11A7"/>
    <w:p w14:paraId="6E57E25C" w14:textId="77777777" w:rsidR="001B11A7" w:rsidRDefault="001B11A7"/>
    <w:p w14:paraId="10F4DE6C" w14:textId="77777777" w:rsidR="001B11A7" w:rsidRDefault="001B11A7"/>
    <w:p w14:paraId="7BC1789A" w14:textId="77777777" w:rsidR="001B11A7" w:rsidRDefault="001B11A7"/>
    <w:p w14:paraId="576C0498" w14:textId="77777777" w:rsidR="001B11A7" w:rsidRDefault="001B11A7"/>
    <w:p w14:paraId="1E9E5E27" w14:textId="77777777" w:rsidR="001B11A7" w:rsidRDefault="001B11A7"/>
    <w:p w14:paraId="41194BA1" w14:textId="77777777" w:rsidR="001B11A7" w:rsidRDefault="001B11A7" w:rsidP="001B11A7"/>
    <w:p w14:paraId="02772999" w14:textId="77777777" w:rsidR="001B11A7" w:rsidRDefault="001B11A7" w:rsidP="001B11A7">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1B11A7" w14:paraId="34E38DDB" w14:textId="77777777" w:rsidTr="00B20B59">
        <w:trPr>
          <w:trHeight w:val="7294"/>
        </w:trPr>
        <w:tc>
          <w:tcPr>
            <w:tcW w:w="9214" w:type="dxa"/>
            <w:tcBorders>
              <w:top w:val="single" w:sz="48" w:space="0" w:color="A5300F" w:themeColor="accent1"/>
            </w:tcBorders>
            <w:shd w:val="clear" w:color="auto" w:fill="FFFFFF" w:themeFill="background1"/>
            <w:vAlign w:val="center"/>
          </w:tcPr>
          <w:p w14:paraId="3EACB6CA" w14:textId="5222CB60" w:rsidR="001B11A7" w:rsidRPr="001B11A7" w:rsidRDefault="001B11A7" w:rsidP="001B11A7">
            <w:pPr>
              <w:pStyle w:val="Heading2"/>
              <w:jc w:val="center"/>
              <w:rPr>
                <w:sz w:val="72"/>
                <w:szCs w:val="72"/>
              </w:rPr>
            </w:pPr>
            <w:bookmarkStart w:id="8" w:name="_Toc166709713"/>
            <w:r w:rsidRPr="001B11A7">
              <w:rPr>
                <w:sz w:val="72"/>
                <w:szCs w:val="72"/>
              </w:rPr>
              <w:t>Cost table</w:t>
            </w:r>
            <w:bookmarkEnd w:id="8"/>
          </w:p>
          <w:p w14:paraId="02ED46AB" w14:textId="1BE0F1D3" w:rsidR="001B11A7" w:rsidRDefault="001B11A7" w:rsidP="00B20B59">
            <w:pPr>
              <w:pStyle w:val="Text"/>
            </w:pPr>
            <w:r w:rsidRPr="00E44B70">
              <w:rPr>
                <w:noProof/>
                <w:lang w:eastAsia="en-AU"/>
              </w:rPr>
              <mc:AlternateContent>
                <mc:Choice Requires="wps">
                  <w:drawing>
                    <wp:anchor distT="0" distB="0" distL="114300" distR="114300" simplePos="0" relativeHeight="251681792" behindDoc="1" locked="0" layoutInCell="1" allowOverlap="1" wp14:anchorId="18C5CD3F" wp14:editId="154123B2">
                      <wp:simplePos x="0" y="0"/>
                      <wp:positionH relativeFrom="column">
                        <wp:posOffset>2148840</wp:posOffset>
                      </wp:positionH>
                      <wp:positionV relativeFrom="paragraph">
                        <wp:posOffset>102235</wp:posOffset>
                      </wp:positionV>
                      <wp:extent cx="1558290" cy="45085"/>
                      <wp:effectExtent l="0" t="0" r="3810" b="0"/>
                      <wp:wrapTight wrapText="bothSides">
                        <wp:wrapPolygon edited="0">
                          <wp:start x="0" y="0"/>
                          <wp:lineTo x="0" y="9127"/>
                          <wp:lineTo x="21389" y="9127"/>
                          <wp:lineTo x="21389" y="0"/>
                          <wp:lineTo x="0" y="0"/>
                        </wp:wrapPolygon>
                      </wp:wrapTight>
                      <wp:docPr id="729216794" name="Rectangle 7292167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29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85EA48A" id="Rectangle 729216794" o:spid="_x0000_s1026" alt="&quot;&quot;" style="position:absolute;margin-left:169.2pt;margin-top:8.05pt;width:122.7pt;height:3.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" fillcolor="#a5300f [3204]" stroked="f" strokeweight="2pt">
                      <v:stroke miterlimit="4"/>
                      <v:textbox style="mso-fit-shape-to-text:t" inset="3pt,3pt,3pt,3pt"/>
                      <w10:wrap type="tight"/>
                    </v:rect>
                  </w:pict>
                </mc:Fallback>
              </mc:AlternateContent>
            </w:r>
          </w:p>
          <w:tbl>
            <w:tblPr>
              <w:tblStyle w:val="TableGrid"/>
              <w:tblW w:w="0" w:type="auto"/>
              <w:tblLook w:val="04A0" w:firstRow="1" w:lastRow="0" w:firstColumn="1" w:lastColumn="0" w:noHBand="0" w:noVBand="1"/>
            </w:tblPr>
            <w:tblGrid>
              <w:gridCol w:w="2301"/>
              <w:gridCol w:w="2301"/>
              <w:gridCol w:w="2301"/>
              <w:gridCol w:w="2301"/>
            </w:tblGrid>
            <w:tr w:rsidR="00FE0FD1" w14:paraId="20A13A1F" w14:textId="77777777" w:rsidTr="00FE0FD1">
              <w:tc>
                <w:tcPr>
                  <w:tcW w:w="2301" w:type="dxa"/>
                </w:tcPr>
                <w:p w14:paraId="418B5071" w14:textId="1C9E79B8" w:rsidR="00FE0FD1" w:rsidRPr="00FE0FD1" w:rsidRDefault="00FE0FD1" w:rsidP="00FE0FD1">
                  <w:pPr>
                    <w:pStyle w:val="Text"/>
                    <w:jc w:val="center"/>
                    <w:rPr>
                      <w:rFonts w:ascii="Arial" w:hAnsi="Arial" w:cs="Arial"/>
                      <w:b/>
                      <w:bCs/>
                    </w:rPr>
                  </w:pPr>
                  <w:r w:rsidRPr="00FE0FD1">
                    <w:rPr>
                      <w:rFonts w:ascii="Arial" w:hAnsi="Arial" w:cs="Arial"/>
                      <w:b/>
                      <w:bCs/>
                      <w:color w:val="000000"/>
                    </w:rPr>
                    <w:t>Device/Service</w:t>
                  </w:r>
                </w:p>
              </w:tc>
              <w:tc>
                <w:tcPr>
                  <w:tcW w:w="2301" w:type="dxa"/>
                </w:tcPr>
                <w:p w14:paraId="30C9D5DC" w14:textId="77777777" w:rsidR="00FE0FD1" w:rsidRPr="00FE0FD1" w:rsidRDefault="00FE0FD1" w:rsidP="00FE0FD1">
                  <w:pPr>
                    <w:pStyle w:val="NormalWeb"/>
                    <w:spacing w:before="0" w:beforeAutospacing="0" w:after="0" w:afterAutospacing="0"/>
                    <w:jc w:val="center"/>
                    <w:rPr>
                      <w:rFonts w:ascii="Arial" w:hAnsi="Arial" w:cs="Arial"/>
                      <w:b/>
                      <w:bCs/>
                      <w:sz w:val="28"/>
                      <w:szCs w:val="28"/>
                    </w:rPr>
                  </w:pPr>
                  <w:r w:rsidRPr="00FE0FD1">
                    <w:rPr>
                      <w:rFonts w:ascii="Arial" w:hAnsi="Arial" w:cs="Arial"/>
                      <w:b/>
                      <w:bCs/>
                      <w:color w:val="000000"/>
                      <w:sz w:val="28"/>
                      <w:szCs w:val="28"/>
                    </w:rPr>
                    <w:t xml:space="preserve">Amount </w:t>
                  </w:r>
                  <w:proofErr w:type="gramStart"/>
                  <w:r w:rsidRPr="00FE0FD1">
                    <w:rPr>
                      <w:rFonts w:ascii="Arial" w:hAnsi="Arial" w:cs="Arial"/>
                      <w:b/>
                      <w:bCs/>
                      <w:color w:val="000000"/>
                      <w:sz w:val="28"/>
                      <w:szCs w:val="28"/>
                    </w:rPr>
                    <w:t>used</w:t>
                  </w:r>
                  <w:proofErr w:type="gramEnd"/>
                </w:p>
                <w:p w14:paraId="1899E57B" w14:textId="77777777" w:rsidR="00FE0FD1" w:rsidRPr="00FE0FD1" w:rsidRDefault="00FE0FD1" w:rsidP="00B20B59">
                  <w:pPr>
                    <w:pStyle w:val="Text"/>
                    <w:rPr>
                      <w:rFonts w:ascii="Arial" w:hAnsi="Arial" w:cs="Arial"/>
                    </w:rPr>
                  </w:pPr>
                </w:p>
              </w:tc>
              <w:tc>
                <w:tcPr>
                  <w:tcW w:w="2301" w:type="dxa"/>
                </w:tcPr>
                <w:p w14:paraId="63055EC5" w14:textId="3CE82064" w:rsidR="00FE0FD1" w:rsidRPr="00FE0FD1" w:rsidRDefault="00FE0FD1" w:rsidP="003D35A4">
                  <w:pPr>
                    <w:pStyle w:val="Text"/>
                    <w:jc w:val="center"/>
                    <w:rPr>
                      <w:rFonts w:ascii="Arial" w:hAnsi="Arial" w:cs="Arial"/>
                      <w:b/>
                      <w:bCs/>
                    </w:rPr>
                  </w:pPr>
                  <w:r w:rsidRPr="00FE0FD1">
                    <w:rPr>
                      <w:rFonts w:ascii="Arial" w:hAnsi="Arial" w:cs="Arial"/>
                      <w:b/>
                      <w:bCs/>
                      <w:color w:val="000000"/>
                    </w:rPr>
                    <w:t>Cost per unit</w:t>
                  </w:r>
                </w:p>
              </w:tc>
              <w:tc>
                <w:tcPr>
                  <w:tcW w:w="2301" w:type="dxa"/>
                </w:tcPr>
                <w:p w14:paraId="6011A985" w14:textId="66B6E5A0" w:rsidR="00FE0FD1" w:rsidRPr="00FE0FD1" w:rsidRDefault="00FE0FD1" w:rsidP="003D35A4">
                  <w:pPr>
                    <w:pStyle w:val="Text"/>
                    <w:jc w:val="center"/>
                    <w:rPr>
                      <w:rFonts w:ascii="Arial" w:hAnsi="Arial" w:cs="Arial"/>
                      <w:b/>
                      <w:bCs/>
                    </w:rPr>
                  </w:pPr>
                  <w:r w:rsidRPr="00FE0FD1">
                    <w:rPr>
                      <w:rFonts w:ascii="Arial" w:hAnsi="Arial" w:cs="Arial"/>
                      <w:b/>
                      <w:bCs/>
                      <w:color w:val="000000"/>
                    </w:rPr>
                    <w:t>Total cost</w:t>
                  </w:r>
                </w:p>
              </w:tc>
            </w:tr>
            <w:tr w:rsidR="00FE0FD1" w14:paraId="02824EC4" w14:textId="77777777" w:rsidTr="00FE0FD1">
              <w:tc>
                <w:tcPr>
                  <w:tcW w:w="2301" w:type="dxa"/>
                </w:tcPr>
                <w:p w14:paraId="1BC73A00" w14:textId="475D0830" w:rsidR="00FE0FD1" w:rsidRPr="00FE0FD1" w:rsidRDefault="00FE0FD1" w:rsidP="00FE0FD1">
                  <w:pPr>
                    <w:pStyle w:val="Text"/>
                    <w:jc w:val="center"/>
                  </w:pPr>
                  <w:r w:rsidRPr="00FE0FD1">
                    <w:t>MikroTik Cloud Core Router</w:t>
                  </w:r>
                </w:p>
              </w:tc>
              <w:tc>
                <w:tcPr>
                  <w:tcW w:w="2301" w:type="dxa"/>
                </w:tcPr>
                <w:p w14:paraId="4508C853" w14:textId="1218CC88" w:rsidR="00FE0FD1" w:rsidRDefault="00FE0FD1" w:rsidP="00FE0FD1">
                  <w:pPr>
                    <w:pStyle w:val="Text"/>
                    <w:jc w:val="right"/>
                  </w:pPr>
                  <w:r>
                    <w:t>1</w:t>
                  </w:r>
                </w:p>
              </w:tc>
              <w:tc>
                <w:tcPr>
                  <w:tcW w:w="2301" w:type="dxa"/>
                </w:tcPr>
                <w:p w14:paraId="7CF9E613" w14:textId="64BADCAA" w:rsidR="00FE0FD1" w:rsidRDefault="00FE0FD1" w:rsidP="00FE0FD1">
                  <w:pPr>
                    <w:pStyle w:val="Text"/>
                    <w:jc w:val="right"/>
                  </w:pPr>
                  <w:r>
                    <w:t>R 10 534</w:t>
                  </w:r>
                </w:p>
              </w:tc>
              <w:tc>
                <w:tcPr>
                  <w:tcW w:w="2301" w:type="dxa"/>
                </w:tcPr>
                <w:p w14:paraId="19FC6383" w14:textId="17A5F1BA" w:rsidR="00FE0FD1" w:rsidRDefault="00FE0FD1" w:rsidP="00FE0FD1">
                  <w:pPr>
                    <w:pStyle w:val="Text"/>
                    <w:jc w:val="right"/>
                  </w:pPr>
                  <w:r>
                    <w:t>R 10 543</w:t>
                  </w:r>
                </w:p>
              </w:tc>
            </w:tr>
            <w:tr w:rsidR="00FE0FD1" w14:paraId="75E14779" w14:textId="77777777" w:rsidTr="00FE0FD1">
              <w:tc>
                <w:tcPr>
                  <w:tcW w:w="2301" w:type="dxa"/>
                </w:tcPr>
                <w:p w14:paraId="4460B900" w14:textId="14CBE4BA" w:rsidR="00FE0FD1" w:rsidRPr="00FE0FD1" w:rsidRDefault="00FE0FD1" w:rsidP="00FE0FD1">
                  <w:pPr>
                    <w:pStyle w:val="Text"/>
                    <w:jc w:val="center"/>
                  </w:pPr>
                  <w:r w:rsidRPr="00FE0FD1">
                    <w:t>Cisco 3650 24 port Switch</w:t>
                  </w:r>
                </w:p>
              </w:tc>
              <w:tc>
                <w:tcPr>
                  <w:tcW w:w="2301" w:type="dxa"/>
                </w:tcPr>
                <w:p w14:paraId="4DA600AD" w14:textId="5C6B37C6" w:rsidR="00FE0FD1" w:rsidRDefault="00FE0FD1" w:rsidP="00FE0FD1">
                  <w:pPr>
                    <w:pStyle w:val="Text"/>
                    <w:jc w:val="right"/>
                  </w:pPr>
                  <w:r>
                    <w:t>3</w:t>
                  </w:r>
                </w:p>
              </w:tc>
              <w:tc>
                <w:tcPr>
                  <w:tcW w:w="2301" w:type="dxa"/>
                </w:tcPr>
                <w:p w14:paraId="7474D838" w14:textId="59171026" w:rsidR="00FE0FD1" w:rsidRDefault="00FE0FD1" w:rsidP="00FE0FD1">
                  <w:pPr>
                    <w:pStyle w:val="Text"/>
                    <w:jc w:val="right"/>
                  </w:pPr>
                  <w:r>
                    <w:t>R 2 230.53</w:t>
                  </w:r>
                </w:p>
              </w:tc>
              <w:tc>
                <w:tcPr>
                  <w:tcW w:w="2301" w:type="dxa"/>
                </w:tcPr>
                <w:p w14:paraId="4197C159" w14:textId="71BA6AF3" w:rsidR="00FE0FD1" w:rsidRDefault="00FE0FD1" w:rsidP="00FE0FD1">
                  <w:pPr>
                    <w:pStyle w:val="Text"/>
                    <w:jc w:val="right"/>
                  </w:pPr>
                  <w:r>
                    <w:t>R 6 691.59</w:t>
                  </w:r>
                </w:p>
              </w:tc>
            </w:tr>
            <w:tr w:rsidR="00FE0FD1" w14:paraId="360A39B9" w14:textId="77777777" w:rsidTr="00FE0FD1">
              <w:tc>
                <w:tcPr>
                  <w:tcW w:w="2301" w:type="dxa"/>
                </w:tcPr>
                <w:p w14:paraId="643F72D4" w14:textId="570FFA18" w:rsidR="00FE0FD1" w:rsidRPr="00FE0FD1" w:rsidRDefault="00FE0FD1" w:rsidP="00FE0FD1">
                  <w:pPr>
                    <w:pStyle w:val="Text"/>
                    <w:jc w:val="center"/>
                  </w:pPr>
                  <w:r w:rsidRPr="00FE0FD1">
                    <w:t>Tp-Link 5 port gigabit Switch</w:t>
                  </w:r>
                </w:p>
              </w:tc>
              <w:tc>
                <w:tcPr>
                  <w:tcW w:w="2301" w:type="dxa"/>
                </w:tcPr>
                <w:p w14:paraId="7125185D" w14:textId="0D00D643" w:rsidR="00FE0FD1" w:rsidRDefault="00FE0FD1" w:rsidP="00FE0FD1">
                  <w:pPr>
                    <w:pStyle w:val="Text"/>
                    <w:jc w:val="right"/>
                  </w:pPr>
                  <w:r>
                    <w:t>75</w:t>
                  </w:r>
                </w:p>
              </w:tc>
              <w:tc>
                <w:tcPr>
                  <w:tcW w:w="2301" w:type="dxa"/>
                </w:tcPr>
                <w:p w14:paraId="37249076" w14:textId="1B2A9DB8" w:rsidR="00FE0FD1" w:rsidRDefault="00FE0FD1" w:rsidP="00FE0FD1">
                  <w:pPr>
                    <w:pStyle w:val="Text"/>
                    <w:jc w:val="right"/>
                  </w:pPr>
                  <w:r>
                    <w:t>R 229</w:t>
                  </w:r>
                </w:p>
              </w:tc>
              <w:tc>
                <w:tcPr>
                  <w:tcW w:w="2301" w:type="dxa"/>
                </w:tcPr>
                <w:p w14:paraId="10C6CF45" w14:textId="523260DA" w:rsidR="00FE0FD1" w:rsidRDefault="00FE0FD1" w:rsidP="00FE0FD1">
                  <w:pPr>
                    <w:pStyle w:val="Text"/>
                    <w:jc w:val="right"/>
                  </w:pPr>
                  <w:r>
                    <w:t>R 17 175</w:t>
                  </w:r>
                </w:p>
              </w:tc>
            </w:tr>
            <w:tr w:rsidR="00FE0FD1" w14:paraId="1D268E68" w14:textId="77777777" w:rsidTr="00FE0FD1">
              <w:tc>
                <w:tcPr>
                  <w:tcW w:w="2301" w:type="dxa"/>
                </w:tcPr>
                <w:p w14:paraId="415535C4" w14:textId="615FF5BD" w:rsidR="00FE0FD1" w:rsidRPr="00FE0FD1" w:rsidRDefault="00FE0FD1" w:rsidP="00FE0FD1">
                  <w:pPr>
                    <w:pStyle w:val="Text"/>
                    <w:jc w:val="center"/>
                  </w:pPr>
                  <w:r w:rsidRPr="00FE0FD1">
                    <w:t>Tenda wireless Router</w:t>
                  </w:r>
                </w:p>
              </w:tc>
              <w:tc>
                <w:tcPr>
                  <w:tcW w:w="2301" w:type="dxa"/>
                </w:tcPr>
                <w:p w14:paraId="7CFC6595" w14:textId="538F8B27" w:rsidR="00FE0FD1" w:rsidRDefault="00FE0FD1" w:rsidP="00FE0FD1">
                  <w:pPr>
                    <w:pStyle w:val="Text"/>
                    <w:jc w:val="right"/>
                  </w:pPr>
                  <w:r>
                    <w:t>12</w:t>
                  </w:r>
                </w:p>
              </w:tc>
              <w:tc>
                <w:tcPr>
                  <w:tcW w:w="2301" w:type="dxa"/>
                </w:tcPr>
                <w:p w14:paraId="79D20CF8" w14:textId="63BE68F4" w:rsidR="00FE0FD1" w:rsidRDefault="00FE0FD1" w:rsidP="00FE0FD1">
                  <w:pPr>
                    <w:pStyle w:val="Text"/>
                    <w:jc w:val="right"/>
                  </w:pPr>
                  <w:r>
                    <w:t>R 609</w:t>
                  </w:r>
                </w:p>
              </w:tc>
              <w:tc>
                <w:tcPr>
                  <w:tcW w:w="2301" w:type="dxa"/>
                </w:tcPr>
                <w:p w14:paraId="0A489270" w14:textId="21E7BC60" w:rsidR="00FE0FD1" w:rsidRDefault="00FE0FD1" w:rsidP="00FE0FD1">
                  <w:pPr>
                    <w:pStyle w:val="Text"/>
                    <w:jc w:val="right"/>
                  </w:pPr>
                  <w:r>
                    <w:t>R 7 308</w:t>
                  </w:r>
                </w:p>
              </w:tc>
            </w:tr>
            <w:tr w:rsidR="00FE0FD1" w14:paraId="09530B70" w14:textId="77777777" w:rsidTr="00FE0FD1">
              <w:tc>
                <w:tcPr>
                  <w:tcW w:w="2301" w:type="dxa"/>
                </w:tcPr>
                <w:p w14:paraId="6B31FCB4" w14:textId="11CF9BAF" w:rsidR="00FE0FD1" w:rsidRPr="00FE0FD1" w:rsidRDefault="00FE0FD1" w:rsidP="00FE0FD1">
                  <w:pPr>
                    <w:pStyle w:val="Text"/>
                    <w:jc w:val="center"/>
                  </w:pPr>
                  <w:r w:rsidRPr="00FE0FD1">
                    <w:t>Wireless Access software</w:t>
                  </w:r>
                </w:p>
              </w:tc>
              <w:tc>
                <w:tcPr>
                  <w:tcW w:w="2301" w:type="dxa"/>
                </w:tcPr>
                <w:p w14:paraId="77B865D2" w14:textId="32CC3936" w:rsidR="00FE0FD1" w:rsidRDefault="00FE0FD1" w:rsidP="00FE0FD1">
                  <w:pPr>
                    <w:pStyle w:val="Text"/>
                    <w:jc w:val="right"/>
                  </w:pPr>
                  <w:r>
                    <w:t>2 (Licenses per annum)</w:t>
                  </w:r>
                </w:p>
              </w:tc>
              <w:tc>
                <w:tcPr>
                  <w:tcW w:w="2301" w:type="dxa"/>
                </w:tcPr>
                <w:p w14:paraId="782720CC" w14:textId="1ACD528D" w:rsidR="00FE0FD1" w:rsidRDefault="00FE0FD1" w:rsidP="00FE0FD1">
                  <w:pPr>
                    <w:pStyle w:val="Text"/>
                    <w:jc w:val="right"/>
                  </w:pPr>
                  <w:r>
                    <w:t>R 1 831.44</w:t>
                  </w:r>
                </w:p>
              </w:tc>
              <w:tc>
                <w:tcPr>
                  <w:tcW w:w="2301" w:type="dxa"/>
                </w:tcPr>
                <w:p w14:paraId="10222786" w14:textId="7026F73C" w:rsidR="00FE0FD1" w:rsidRDefault="00FE0FD1" w:rsidP="00FE0FD1">
                  <w:pPr>
                    <w:pStyle w:val="Text"/>
                    <w:jc w:val="right"/>
                  </w:pPr>
                  <w:r>
                    <w:t>R 3 662.88</w:t>
                  </w:r>
                </w:p>
              </w:tc>
            </w:tr>
            <w:tr w:rsidR="00FE0FD1" w14:paraId="78551EB8" w14:textId="77777777" w:rsidTr="00FE0FD1">
              <w:tc>
                <w:tcPr>
                  <w:tcW w:w="2301" w:type="dxa"/>
                </w:tcPr>
                <w:p w14:paraId="51EA6D4D" w14:textId="11983F1E" w:rsidR="00FE0FD1" w:rsidRPr="00FE0FD1" w:rsidRDefault="00FE0FD1" w:rsidP="00FE0FD1">
                  <w:pPr>
                    <w:pStyle w:val="Text"/>
                    <w:jc w:val="center"/>
                  </w:pPr>
                  <w:r w:rsidRPr="00FE0FD1">
                    <w:t>Cabling (100m Cat5e)</w:t>
                  </w:r>
                </w:p>
              </w:tc>
              <w:tc>
                <w:tcPr>
                  <w:tcW w:w="2301" w:type="dxa"/>
                </w:tcPr>
                <w:p w14:paraId="297003DB" w14:textId="3D3E248E" w:rsidR="00FE0FD1" w:rsidRDefault="00FE0FD1" w:rsidP="00FE0FD1">
                  <w:pPr>
                    <w:pStyle w:val="Text"/>
                    <w:jc w:val="right"/>
                  </w:pPr>
                  <w:r>
                    <w:t>30</w:t>
                  </w:r>
                </w:p>
              </w:tc>
              <w:tc>
                <w:tcPr>
                  <w:tcW w:w="2301" w:type="dxa"/>
                </w:tcPr>
                <w:p w14:paraId="4950BD14" w14:textId="4DB407A7" w:rsidR="00FE0FD1" w:rsidRDefault="00FE0FD1" w:rsidP="00FE0FD1">
                  <w:pPr>
                    <w:pStyle w:val="Text"/>
                    <w:jc w:val="right"/>
                  </w:pPr>
                  <w:r>
                    <w:t>R 129</w:t>
                  </w:r>
                </w:p>
              </w:tc>
              <w:tc>
                <w:tcPr>
                  <w:tcW w:w="2301" w:type="dxa"/>
                </w:tcPr>
                <w:p w14:paraId="39727DE9" w14:textId="0D402062" w:rsidR="00FE0FD1" w:rsidRDefault="00FE0FD1" w:rsidP="00FE0FD1">
                  <w:pPr>
                    <w:pStyle w:val="Text"/>
                    <w:jc w:val="right"/>
                  </w:pPr>
                  <w:r>
                    <w:t>R 3 870</w:t>
                  </w:r>
                </w:p>
              </w:tc>
            </w:tr>
            <w:tr w:rsidR="00FE0FD1" w14:paraId="72C75E53" w14:textId="77777777" w:rsidTr="00FE0FD1">
              <w:tc>
                <w:tcPr>
                  <w:tcW w:w="2301" w:type="dxa"/>
                </w:tcPr>
                <w:p w14:paraId="74887931" w14:textId="67452E46" w:rsidR="00FE0FD1" w:rsidRPr="00FE0FD1" w:rsidRDefault="00FE0FD1" w:rsidP="00FE0FD1">
                  <w:pPr>
                    <w:pStyle w:val="Text"/>
                    <w:jc w:val="center"/>
                  </w:pPr>
                  <w:r w:rsidRPr="00FE0FD1">
                    <w:rPr>
                      <w:rFonts w:ascii="Arial" w:hAnsi="Arial" w:cs="Arial"/>
                      <w:color w:val="000000"/>
                    </w:rPr>
                    <w:t>Cabling (22cm Cat5e)</w:t>
                  </w:r>
                </w:p>
              </w:tc>
              <w:tc>
                <w:tcPr>
                  <w:tcW w:w="2301" w:type="dxa"/>
                </w:tcPr>
                <w:p w14:paraId="329E52D9" w14:textId="5014A635" w:rsidR="00FE0FD1" w:rsidRDefault="00FE0FD1" w:rsidP="00FE0FD1">
                  <w:pPr>
                    <w:pStyle w:val="Text"/>
                    <w:jc w:val="right"/>
                  </w:pPr>
                  <w:r>
                    <w:t>30 (Packs of 5)</w:t>
                  </w:r>
                </w:p>
              </w:tc>
              <w:tc>
                <w:tcPr>
                  <w:tcW w:w="2301" w:type="dxa"/>
                </w:tcPr>
                <w:p w14:paraId="7EDD2705" w14:textId="3AF2140C" w:rsidR="00FE0FD1" w:rsidRDefault="00FE0FD1" w:rsidP="00FE0FD1">
                  <w:pPr>
                    <w:pStyle w:val="Text"/>
                    <w:jc w:val="right"/>
                  </w:pPr>
                  <w:r>
                    <w:t>R 159</w:t>
                  </w:r>
                </w:p>
              </w:tc>
              <w:tc>
                <w:tcPr>
                  <w:tcW w:w="2301" w:type="dxa"/>
                </w:tcPr>
                <w:p w14:paraId="052EE301" w14:textId="113A8655" w:rsidR="00FE0FD1" w:rsidRDefault="00FE0FD1" w:rsidP="00FE0FD1">
                  <w:pPr>
                    <w:pStyle w:val="Text"/>
                    <w:jc w:val="right"/>
                  </w:pPr>
                  <w:r>
                    <w:t>R 4 770</w:t>
                  </w:r>
                </w:p>
              </w:tc>
            </w:tr>
            <w:tr w:rsidR="00FE0FD1" w14:paraId="76E15B9C" w14:textId="77777777" w:rsidTr="00FE0FD1">
              <w:tc>
                <w:tcPr>
                  <w:tcW w:w="2301" w:type="dxa"/>
                </w:tcPr>
                <w:p w14:paraId="657A827F" w14:textId="79894E4D" w:rsidR="00FE0FD1" w:rsidRPr="00FE0FD1" w:rsidRDefault="00EE30A5" w:rsidP="00FE0FD1">
                  <w:pPr>
                    <w:pStyle w:val="Text"/>
                    <w:jc w:val="center"/>
                  </w:pPr>
                  <w:r w:rsidRPr="00FE0FD1">
                    <w:rPr>
                      <w:rFonts w:ascii="Arial" w:hAnsi="Arial" w:cs="Arial"/>
                      <w:color w:val="000000"/>
                    </w:rPr>
                    <w:t>Labor</w:t>
                  </w:r>
                  <w:r w:rsidR="00FE0FD1" w:rsidRPr="00FE0FD1">
                    <w:rPr>
                      <w:rFonts w:ascii="Arial" w:hAnsi="Arial" w:cs="Arial"/>
                      <w:color w:val="000000"/>
                    </w:rPr>
                    <w:t xml:space="preserve"> Costs</w:t>
                  </w:r>
                </w:p>
              </w:tc>
              <w:tc>
                <w:tcPr>
                  <w:tcW w:w="2301" w:type="dxa"/>
                </w:tcPr>
                <w:p w14:paraId="27ED3527" w14:textId="5F4E9410" w:rsidR="00FE0FD1" w:rsidRDefault="00FE0FD1" w:rsidP="00FE0FD1">
                  <w:pPr>
                    <w:pStyle w:val="Text"/>
                    <w:jc w:val="right"/>
                  </w:pPr>
                  <w:r>
                    <w:t>3 People</w:t>
                  </w:r>
                </w:p>
              </w:tc>
              <w:tc>
                <w:tcPr>
                  <w:tcW w:w="2301" w:type="dxa"/>
                </w:tcPr>
                <w:p w14:paraId="521CEC0A" w14:textId="0779285E" w:rsidR="00FE0FD1" w:rsidRDefault="00FE0FD1" w:rsidP="00FE0FD1">
                  <w:pPr>
                    <w:pStyle w:val="Text"/>
                    <w:jc w:val="right"/>
                  </w:pPr>
                  <w:r>
                    <w:t>R 2 520</w:t>
                  </w:r>
                </w:p>
              </w:tc>
              <w:tc>
                <w:tcPr>
                  <w:tcW w:w="2301" w:type="dxa"/>
                </w:tcPr>
                <w:p w14:paraId="3A98116D" w14:textId="56C2FB96" w:rsidR="00FE0FD1" w:rsidRDefault="00FE0FD1" w:rsidP="00FE0FD1">
                  <w:pPr>
                    <w:pStyle w:val="Text"/>
                    <w:jc w:val="right"/>
                  </w:pPr>
                  <w:r>
                    <w:t>R 7 560</w:t>
                  </w:r>
                </w:p>
              </w:tc>
            </w:tr>
            <w:tr w:rsidR="00FE0FD1" w14:paraId="16EDF8AB" w14:textId="77777777" w:rsidTr="00FE0FD1">
              <w:tc>
                <w:tcPr>
                  <w:tcW w:w="2301" w:type="dxa"/>
                </w:tcPr>
                <w:p w14:paraId="3E8467C8" w14:textId="6BE9F9C9" w:rsidR="00FE0FD1" w:rsidRDefault="00FE0FD1" w:rsidP="00FE0FD1">
                  <w:pPr>
                    <w:pStyle w:val="Text"/>
                    <w:ind w:firstLine="720"/>
                  </w:pPr>
                  <w:r>
                    <w:rPr>
                      <w:rFonts w:ascii="Arial" w:hAnsi="Arial" w:cs="Arial"/>
                      <w:b/>
                      <w:bCs/>
                      <w:color w:val="000000"/>
                      <w:u w:val="single"/>
                    </w:rPr>
                    <w:t>Total</w:t>
                  </w:r>
                </w:p>
              </w:tc>
              <w:tc>
                <w:tcPr>
                  <w:tcW w:w="2301" w:type="dxa"/>
                </w:tcPr>
                <w:p w14:paraId="788E4416" w14:textId="77777777" w:rsidR="00FE0FD1" w:rsidRDefault="00FE0FD1" w:rsidP="00FE0FD1">
                  <w:pPr>
                    <w:pStyle w:val="Text"/>
                    <w:jc w:val="right"/>
                  </w:pPr>
                </w:p>
              </w:tc>
              <w:tc>
                <w:tcPr>
                  <w:tcW w:w="2301" w:type="dxa"/>
                </w:tcPr>
                <w:p w14:paraId="04D6F76F" w14:textId="77777777" w:rsidR="00FE0FD1" w:rsidRDefault="00FE0FD1" w:rsidP="00FE0FD1">
                  <w:pPr>
                    <w:pStyle w:val="Text"/>
                    <w:jc w:val="right"/>
                  </w:pPr>
                </w:p>
              </w:tc>
              <w:tc>
                <w:tcPr>
                  <w:tcW w:w="2301" w:type="dxa"/>
                </w:tcPr>
                <w:p w14:paraId="45DEFF1E" w14:textId="72CF057F" w:rsidR="00FE0FD1" w:rsidRDefault="00FE0FD1" w:rsidP="00FE0FD1">
                  <w:pPr>
                    <w:pStyle w:val="Text"/>
                    <w:jc w:val="right"/>
                  </w:pPr>
                  <w:r>
                    <w:t>R 61571.47</w:t>
                  </w:r>
                </w:p>
              </w:tc>
            </w:tr>
          </w:tbl>
          <w:p w14:paraId="4D99C182" w14:textId="77777777" w:rsidR="001B11A7" w:rsidRDefault="001B11A7" w:rsidP="00B20B59">
            <w:pPr>
              <w:pStyle w:val="Text"/>
            </w:pPr>
          </w:p>
          <w:p w14:paraId="4AFBF55B" w14:textId="70A53154" w:rsidR="00EE30A5" w:rsidRDefault="00EE30A5" w:rsidP="00EE30A5">
            <w:pPr>
              <w:pStyle w:val="Text"/>
              <w:rPr>
                <w:rFonts w:ascii="Arial" w:hAnsi="Arial" w:cs="Arial"/>
                <w:b/>
                <w:bCs/>
                <w:color w:val="000000"/>
                <w:u w:val="single"/>
              </w:rPr>
            </w:pPr>
            <w:r>
              <w:rPr>
                <w:rFonts w:ascii="Arial" w:hAnsi="Arial" w:cs="Arial"/>
                <w:b/>
                <w:bCs/>
                <w:color w:val="000000"/>
                <w:u w:val="single"/>
              </w:rPr>
              <w:t>Contingency (20%):</w:t>
            </w:r>
          </w:p>
          <w:p w14:paraId="33D7EFC4" w14:textId="77777777" w:rsidR="00EE30A5" w:rsidRPr="00EE30A5" w:rsidRDefault="00EE30A5" w:rsidP="00EE30A5">
            <w:pPr>
              <w:pStyle w:val="Text"/>
              <w:rPr>
                <w:rFonts w:ascii="Arial" w:hAnsi="Arial" w:cs="Arial"/>
                <w:b/>
                <w:bCs/>
                <w:color w:val="000000"/>
                <w:u w:val="single"/>
              </w:rPr>
            </w:pPr>
          </w:p>
          <w:p w14:paraId="1EA18121" w14:textId="69C84D0E" w:rsidR="001B11A7" w:rsidRDefault="00EE30A5" w:rsidP="00EE30A5">
            <w:pPr>
              <w:pStyle w:val="Text"/>
              <w:numPr>
                <w:ilvl w:val="0"/>
                <w:numId w:val="8"/>
              </w:numPr>
            </w:pPr>
            <w:r>
              <w:rPr>
                <w:rFonts w:ascii="Arial" w:hAnsi="Arial" w:cs="Arial"/>
                <w:color w:val="000000"/>
              </w:rPr>
              <w:t xml:space="preserve">With a contingency of 20%, an amount </w:t>
            </w:r>
            <w:r>
              <w:rPr>
                <w:rFonts w:ascii="Arial" w:hAnsi="Arial" w:cs="Arial"/>
                <w:b/>
                <w:bCs/>
                <w:color w:val="000000"/>
              </w:rPr>
              <w:t>R73 885.76</w:t>
            </w:r>
            <w:r>
              <w:rPr>
                <w:rFonts w:ascii="Arial" w:hAnsi="Arial" w:cs="Arial"/>
                <w:color w:val="000000"/>
              </w:rPr>
              <w:t xml:space="preserve"> of will be budgeted.</w:t>
            </w:r>
          </w:p>
        </w:tc>
      </w:tr>
    </w:tbl>
    <w:p w14:paraId="49223A09" w14:textId="77777777" w:rsidR="001B11A7" w:rsidRDefault="001B11A7"/>
    <w:p w14:paraId="0E423FC0" w14:textId="77777777" w:rsidR="00EE30A5" w:rsidRDefault="00EE30A5"/>
    <w:p w14:paraId="3C52725D" w14:textId="77777777" w:rsidR="00EE30A5" w:rsidRDefault="00EE30A5"/>
    <w:p w14:paraId="3695930E" w14:textId="77777777" w:rsidR="00EE30A5" w:rsidRDefault="00EE30A5"/>
    <w:p w14:paraId="6FE47E8E" w14:textId="77777777" w:rsidR="00EE30A5" w:rsidRDefault="00EE30A5"/>
    <w:p w14:paraId="16BEBC5D" w14:textId="77777777" w:rsidR="00EE30A5" w:rsidRDefault="00EE30A5"/>
    <w:p w14:paraId="57FC9517" w14:textId="77777777" w:rsidR="00EE30A5" w:rsidRDefault="00EE30A5"/>
    <w:p w14:paraId="15D08662" w14:textId="77777777" w:rsidR="00EE30A5" w:rsidRDefault="00EE30A5"/>
    <w:p w14:paraId="120E616F" w14:textId="77777777" w:rsidR="00EE30A5" w:rsidRDefault="00EE30A5"/>
    <w:p w14:paraId="78B79B62" w14:textId="77777777" w:rsidR="00EE30A5" w:rsidRDefault="00EE30A5"/>
    <w:p w14:paraId="0AD1B654" w14:textId="77777777" w:rsidR="00EE30A5" w:rsidRDefault="00EE30A5"/>
    <w:p w14:paraId="4FFC2FEB" w14:textId="77777777" w:rsidR="00EE30A5" w:rsidRDefault="00EE30A5"/>
    <w:p w14:paraId="2D687EE6" w14:textId="77777777" w:rsidR="00EE30A5" w:rsidRDefault="00EE30A5"/>
    <w:p w14:paraId="4DEAC04E" w14:textId="77777777" w:rsidR="00EE30A5" w:rsidRDefault="00EE30A5"/>
    <w:p w14:paraId="38CBD5D1" w14:textId="77777777" w:rsidR="00EE30A5" w:rsidRDefault="00EE30A5" w:rsidP="00EE30A5"/>
    <w:p w14:paraId="7ED68CC3" w14:textId="77777777" w:rsidR="00EE30A5" w:rsidRDefault="00EE30A5" w:rsidP="00EE30A5">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EE30A5" w14:paraId="73430CB2" w14:textId="77777777" w:rsidTr="00B20B59">
        <w:trPr>
          <w:trHeight w:val="7294"/>
        </w:trPr>
        <w:tc>
          <w:tcPr>
            <w:tcW w:w="9214" w:type="dxa"/>
            <w:tcBorders>
              <w:top w:val="single" w:sz="48" w:space="0" w:color="A5300F" w:themeColor="accent1"/>
            </w:tcBorders>
            <w:shd w:val="clear" w:color="auto" w:fill="FFFFFF" w:themeFill="background1"/>
            <w:vAlign w:val="center"/>
          </w:tcPr>
          <w:p w14:paraId="2C71C6EA" w14:textId="7B7D728E" w:rsidR="00EE30A5" w:rsidRPr="00211CE6" w:rsidRDefault="00EE30A5" w:rsidP="00EE30A5">
            <w:pPr>
              <w:pStyle w:val="Heading1"/>
              <w:jc w:val="center"/>
            </w:pPr>
            <w:bookmarkStart w:id="9" w:name="_Toc166709714"/>
            <w:r>
              <w:t>Remote Connectivity</w:t>
            </w:r>
            <w:bookmarkEnd w:id="9"/>
          </w:p>
          <w:p w14:paraId="23E8DB2C" w14:textId="16A0AE32" w:rsidR="00EE30A5" w:rsidRDefault="00EE30A5" w:rsidP="00B20B59">
            <w:pPr>
              <w:pStyle w:val="Text"/>
            </w:pPr>
            <w:r w:rsidRPr="00E44B70">
              <w:rPr>
                <w:noProof/>
                <w:lang w:eastAsia="en-AU"/>
              </w:rPr>
              <mc:AlternateContent>
                <mc:Choice Requires="wps">
                  <w:drawing>
                    <wp:anchor distT="0" distB="0" distL="114300" distR="114300" simplePos="0" relativeHeight="251682816" behindDoc="1" locked="0" layoutInCell="1" allowOverlap="1" wp14:anchorId="6E4B0BC9" wp14:editId="7267DDB2">
                      <wp:simplePos x="0" y="0"/>
                      <wp:positionH relativeFrom="column">
                        <wp:posOffset>1377315</wp:posOffset>
                      </wp:positionH>
                      <wp:positionV relativeFrom="paragraph">
                        <wp:posOffset>147320</wp:posOffset>
                      </wp:positionV>
                      <wp:extent cx="3063240" cy="45085"/>
                      <wp:effectExtent l="0" t="0" r="3810" b="0"/>
                      <wp:wrapTight wrapText="bothSides">
                        <wp:wrapPolygon edited="0">
                          <wp:start x="0" y="0"/>
                          <wp:lineTo x="0" y="9127"/>
                          <wp:lineTo x="21493" y="9127"/>
                          <wp:lineTo x="21493" y="0"/>
                          <wp:lineTo x="0" y="0"/>
                        </wp:wrapPolygon>
                      </wp:wrapTight>
                      <wp:docPr id="782287823" name="Rectangle 7822878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6324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075E5" id="Rectangle 782287823" o:spid="_x0000_s1026" alt="&quot;&quot;" style="position:absolute;margin-left:108.45pt;margin-top:11.6pt;width:241.2pt;height:3.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" fillcolor="#a5300f [3204]" stroked="f" strokeweight="2pt">
                      <v:stroke miterlimit="4"/>
                      <v:textbox inset="3pt,3pt,3pt,3pt"/>
                      <w10:wrap type="tight"/>
                    </v:rect>
                  </w:pict>
                </mc:Fallback>
              </mc:AlternateContent>
            </w:r>
          </w:p>
          <w:p w14:paraId="7910EA28" w14:textId="77777777" w:rsidR="00EE30A5" w:rsidRDefault="00EE30A5" w:rsidP="00EE30A5">
            <w:pPr>
              <w:rPr>
                <w:rFonts w:ascii="Arial" w:eastAsia="Times New Roman" w:hAnsi="Arial" w:cs="Arial"/>
                <w:b/>
                <w:bCs/>
                <w:color w:val="000000"/>
                <w:sz w:val="22"/>
                <w:szCs w:val="22"/>
                <w:lang w:val="en-ZA" w:eastAsia="en-ZA"/>
              </w:rPr>
            </w:pPr>
          </w:p>
          <w:p w14:paraId="4FB0371E" w14:textId="46F9D298" w:rsidR="00EE30A5" w:rsidRPr="00EE30A5" w:rsidRDefault="00EE30A5" w:rsidP="00EE30A5">
            <w:pPr>
              <w:rPr>
                <w:rFonts w:ascii="Times New Roman" w:eastAsia="Times New Roman" w:hAnsi="Times New Roman" w:cs="Times New Roman"/>
                <w:lang w:val="en-ZA" w:eastAsia="en-ZA"/>
              </w:rPr>
            </w:pPr>
            <w:r w:rsidRPr="00EE30A5">
              <w:rPr>
                <w:rFonts w:ascii="Arial" w:eastAsia="Times New Roman" w:hAnsi="Arial" w:cs="Arial"/>
                <w:b/>
                <w:bCs/>
                <w:color w:val="000000"/>
                <w:sz w:val="22"/>
                <w:szCs w:val="22"/>
                <w:lang w:val="en-ZA" w:eastAsia="en-ZA"/>
              </w:rPr>
              <w:t xml:space="preserve">Splashtop: </w:t>
            </w:r>
            <w:r w:rsidRPr="00EE30A5">
              <w:rPr>
                <w:rFonts w:ascii="Arial" w:eastAsia="Times New Roman" w:hAnsi="Arial" w:cs="Arial"/>
                <w:color w:val="000000"/>
                <w:sz w:val="22"/>
                <w:szCs w:val="22"/>
                <w:lang w:val="en-ZA" w:eastAsia="en-ZA"/>
              </w:rPr>
              <w:t>Splashtop is a family of remote-desktop software and remote support software, developed by Splashtop Inc. Splashtop enables users to remotely access or remotely support computers from desktop and mobile devices. It contains functions like:</w:t>
            </w:r>
          </w:p>
          <w:p w14:paraId="363F590F" w14:textId="77777777" w:rsidR="00EE30A5" w:rsidRPr="00EE30A5" w:rsidRDefault="00EE30A5" w:rsidP="00EE30A5">
            <w:pPr>
              <w:rPr>
                <w:rFonts w:ascii="Times New Roman" w:eastAsia="Times New Roman" w:hAnsi="Times New Roman" w:cs="Times New Roman"/>
                <w:lang w:val="en-ZA" w:eastAsia="en-ZA"/>
              </w:rPr>
            </w:pPr>
            <w:r w:rsidRPr="00EE30A5">
              <w:rPr>
                <w:rFonts w:ascii="Times New Roman" w:eastAsia="Times New Roman" w:hAnsi="Times New Roman" w:cs="Times New Roman"/>
                <w:lang w:val="en-ZA" w:eastAsia="en-ZA"/>
              </w:rPr>
              <w:br/>
            </w:r>
          </w:p>
          <w:p w14:paraId="37486227" w14:textId="77777777" w:rsidR="00EE30A5" w:rsidRPr="00EE30A5" w:rsidRDefault="00EE30A5" w:rsidP="00EE30A5">
            <w:pPr>
              <w:numPr>
                <w:ilvl w:val="0"/>
                <w:numId w:val="9"/>
              </w:numPr>
              <w:textAlignment w:val="baseline"/>
              <w:rPr>
                <w:rFonts w:ascii="Arial" w:eastAsia="Times New Roman" w:hAnsi="Arial" w:cs="Arial"/>
                <w:color w:val="000000"/>
                <w:sz w:val="22"/>
                <w:szCs w:val="22"/>
                <w:lang w:val="en-ZA" w:eastAsia="en-ZA"/>
              </w:rPr>
            </w:pPr>
            <w:r w:rsidRPr="00EE30A5">
              <w:rPr>
                <w:rFonts w:ascii="Arial" w:eastAsia="Times New Roman" w:hAnsi="Arial" w:cs="Arial"/>
                <w:color w:val="000000"/>
                <w:sz w:val="22"/>
                <w:szCs w:val="22"/>
                <w:lang w:val="en-ZA" w:eastAsia="en-ZA"/>
              </w:rPr>
              <w:t>High-Frame rate: High frame rate of 4K streaming up to 60fps and iMac Pro Retina 5K streaming along with 4:4:4 colour mode, and high-fidelity audio enables an immersive remote access experience.</w:t>
            </w:r>
          </w:p>
          <w:p w14:paraId="6EEA3381" w14:textId="77777777" w:rsidR="00EE30A5" w:rsidRPr="00EE30A5" w:rsidRDefault="00EE30A5" w:rsidP="00EE30A5">
            <w:pPr>
              <w:numPr>
                <w:ilvl w:val="0"/>
                <w:numId w:val="9"/>
              </w:numPr>
              <w:textAlignment w:val="baseline"/>
              <w:rPr>
                <w:rFonts w:ascii="Arial" w:eastAsia="Times New Roman" w:hAnsi="Arial" w:cs="Arial"/>
                <w:color w:val="000000"/>
                <w:sz w:val="22"/>
                <w:szCs w:val="22"/>
                <w:lang w:val="en-ZA" w:eastAsia="en-ZA"/>
              </w:rPr>
            </w:pPr>
            <w:r w:rsidRPr="00EE30A5">
              <w:rPr>
                <w:rFonts w:ascii="Arial" w:eastAsia="Times New Roman" w:hAnsi="Arial" w:cs="Arial"/>
                <w:color w:val="000000"/>
                <w:sz w:val="22"/>
                <w:szCs w:val="22"/>
                <w:lang w:val="en-ZA" w:eastAsia="en-ZA"/>
              </w:rPr>
              <w:t>Broad device support: Stay connected on any device! Get unattended remote access to Windows, Mac, and Linux devices. Access from any Windows, Mac, iOS, Android, or Chromebook devices. Also access virtual machines and virtual desktop infrastructure (VDI) on VMware, Citrix, Microsoft, Windows, AWS, Azure, and others, all from the same application.</w:t>
            </w:r>
          </w:p>
          <w:p w14:paraId="29C6C4B1" w14:textId="77777777" w:rsidR="00EE30A5" w:rsidRPr="00EE30A5" w:rsidRDefault="00EE30A5" w:rsidP="00EE30A5">
            <w:pPr>
              <w:numPr>
                <w:ilvl w:val="0"/>
                <w:numId w:val="9"/>
              </w:numPr>
              <w:textAlignment w:val="baseline"/>
              <w:rPr>
                <w:rFonts w:ascii="Arial" w:eastAsia="Times New Roman" w:hAnsi="Arial" w:cs="Arial"/>
                <w:color w:val="000000"/>
                <w:sz w:val="22"/>
                <w:szCs w:val="22"/>
                <w:lang w:val="en-ZA" w:eastAsia="en-ZA"/>
              </w:rPr>
            </w:pPr>
            <w:r w:rsidRPr="00EE30A5">
              <w:rPr>
                <w:rFonts w:ascii="Arial" w:eastAsia="Times New Roman" w:hAnsi="Arial" w:cs="Arial"/>
                <w:color w:val="000000"/>
                <w:sz w:val="22"/>
                <w:szCs w:val="22"/>
                <w:lang w:val="en-ZA" w:eastAsia="en-ZA"/>
              </w:rPr>
              <w:t>Secured managed access: Control who can access what. Team admins can manage computer access permissions directly from the Splashtop web console. Allow the entire team, specific roles, or individual users to access each computer.</w:t>
            </w:r>
          </w:p>
          <w:p w14:paraId="49747246" w14:textId="77777777" w:rsidR="00EE30A5" w:rsidRPr="00EE30A5" w:rsidRDefault="00EE30A5" w:rsidP="00EE30A5">
            <w:pPr>
              <w:numPr>
                <w:ilvl w:val="0"/>
                <w:numId w:val="9"/>
              </w:numPr>
              <w:textAlignment w:val="baseline"/>
              <w:rPr>
                <w:rFonts w:ascii="Arial" w:eastAsia="Times New Roman" w:hAnsi="Arial" w:cs="Arial"/>
                <w:color w:val="000000"/>
                <w:sz w:val="22"/>
                <w:szCs w:val="22"/>
                <w:lang w:val="en-ZA" w:eastAsia="en-ZA"/>
              </w:rPr>
            </w:pPr>
            <w:r w:rsidRPr="00EE30A5">
              <w:rPr>
                <w:rFonts w:ascii="Arial" w:eastAsia="Times New Roman" w:hAnsi="Arial" w:cs="Arial"/>
                <w:color w:val="000000"/>
                <w:sz w:val="22"/>
                <w:szCs w:val="22"/>
                <w:lang w:val="en-ZA" w:eastAsia="en-ZA"/>
              </w:rPr>
              <w:t>File transfer: Easily transfer files between computers. You can transfer files without starting a remote session, and you can drag-and-drop or work in the file transfer window to move files between your local and remote computers during a session.</w:t>
            </w:r>
          </w:p>
          <w:p w14:paraId="1350B535" w14:textId="618B381D" w:rsidR="00EE30A5" w:rsidRPr="00EE30A5" w:rsidRDefault="00EE30A5" w:rsidP="00EE30A5">
            <w:pPr>
              <w:numPr>
                <w:ilvl w:val="0"/>
                <w:numId w:val="9"/>
              </w:numPr>
              <w:textAlignment w:val="baseline"/>
              <w:rPr>
                <w:rFonts w:ascii="Arial" w:eastAsia="Times New Roman" w:hAnsi="Arial" w:cs="Arial"/>
                <w:color w:val="000000"/>
                <w:sz w:val="22"/>
                <w:szCs w:val="22"/>
                <w:lang w:val="en-ZA" w:eastAsia="en-ZA"/>
              </w:rPr>
            </w:pPr>
            <w:r w:rsidRPr="00EE30A5">
              <w:rPr>
                <w:rFonts w:ascii="Arial" w:eastAsia="Times New Roman" w:hAnsi="Arial" w:cs="Arial"/>
                <w:color w:val="000000"/>
                <w:sz w:val="22"/>
                <w:szCs w:val="22"/>
                <w:lang w:val="en-ZA" w:eastAsia="en-ZA"/>
              </w:rPr>
              <w:t>Remote Print: Work on a remote computer - and print to a local printer! Print from within your remote session and select the Splashtop Remote Printer driver to send the print job to a local printer. No need to transfer files or email a document to yourself. </w:t>
            </w:r>
          </w:p>
          <w:p w14:paraId="1A447A90" w14:textId="77777777" w:rsidR="00EE30A5" w:rsidRPr="00EE30A5" w:rsidRDefault="00EE30A5" w:rsidP="00EE30A5">
            <w:pPr>
              <w:numPr>
                <w:ilvl w:val="0"/>
                <w:numId w:val="9"/>
              </w:numPr>
              <w:textAlignment w:val="baseline"/>
              <w:rPr>
                <w:rFonts w:ascii="Arial" w:eastAsia="Times New Roman" w:hAnsi="Arial" w:cs="Arial"/>
                <w:color w:val="000000"/>
                <w:sz w:val="22"/>
                <w:szCs w:val="22"/>
                <w:lang w:val="en-ZA" w:eastAsia="en-ZA"/>
              </w:rPr>
            </w:pPr>
            <w:r w:rsidRPr="00EE30A5">
              <w:rPr>
                <w:rFonts w:ascii="Arial" w:eastAsia="Times New Roman" w:hAnsi="Arial" w:cs="Arial"/>
                <w:color w:val="000000"/>
                <w:sz w:val="22"/>
                <w:szCs w:val="22"/>
                <w:lang w:val="en-ZA" w:eastAsia="en-ZA"/>
              </w:rPr>
              <w:t>There are more versions available at a higher cost which include functions like Multi-Monitor Support, Remote Reboot and Wake-on-LAN, High Fidelity Audio.</w:t>
            </w:r>
          </w:p>
          <w:p w14:paraId="501EA4A7" w14:textId="77777777" w:rsidR="00EE30A5" w:rsidRPr="00EE30A5" w:rsidRDefault="00EE30A5" w:rsidP="00EE30A5">
            <w:pPr>
              <w:rPr>
                <w:rFonts w:ascii="Times New Roman" w:eastAsia="Times New Roman" w:hAnsi="Times New Roman" w:cs="Times New Roman"/>
                <w:lang w:val="en-ZA" w:eastAsia="en-ZA"/>
              </w:rPr>
            </w:pPr>
          </w:p>
          <w:p w14:paraId="429F794D" w14:textId="13A4136C" w:rsidR="00EE30A5" w:rsidRPr="00EE30A5" w:rsidRDefault="00EE30A5" w:rsidP="00EE30A5">
            <w:pPr>
              <w:rPr>
                <w:rFonts w:ascii="Times New Roman" w:eastAsia="Times New Roman" w:hAnsi="Times New Roman" w:cs="Times New Roman"/>
                <w:lang w:val="en-ZA" w:eastAsia="en-ZA"/>
              </w:rPr>
            </w:pPr>
            <w:r w:rsidRPr="00EE30A5">
              <w:rPr>
                <w:rFonts w:ascii="Arial" w:eastAsia="Times New Roman" w:hAnsi="Arial" w:cs="Arial"/>
                <w:color w:val="000000"/>
                <w:sz w:val="22"/>
                <w:szCs w:val="22"/>
                <w:lang w:val="en-ZA" w:eastAsia="en-ZA"/>
              </w:rPr>
              <w:t>Splashtop includes advanced security features, standards and compliance, data, and session privacy. Splashtop solutions are built to give IT full control over securing remote access for today's distributed workforce. Security features include two-factor authentication, single-sign on integration, endpoint MFA, blank screen, idle session timeout, remote connection notification, full session audit logging, and more. All remote sessions are protected with TLS and 256-bit AES encryption. Splashtop is ISO/IEC 27001, SOC2, GDPR, and CCPA compliant. Splashtop solutions are designed to support organisations in meeting their HIPAA, FERPA, PCI, and other industry compliance requirements. Splashtop does not process, store, or have access to any of our users' computers or applications and data accessed during a remote session.</w:t>
            </w:r>
          </w:p>
          <w:p w14:paraId="7AFD689E" w14:textId="77777777" w:rsidR="00EE30A5" w:rsidRPr="00EE30A5" w:rsidRDefault="00EE30A5" w:rsidP="00EE30A5">
            <w:pPr>
              <w:rPr>
                <w:rFonts w:ascii="Times New Roman" w:eastAsia="Times New Roman" w:hAnsi="Times New Roman" w:cs="Times New Roman"/>
                <w:lang w:val="en-ZA" w:eastAsia="en-ZA"/>
              </w:rPr>
            </w:pPr>
          </w:p>
          <w:p w14:paraId="66A379F2" w14:textId="77777777" w:rsidR="00EE30A5" w:rsidRPr="00EE30A5" w:rsidRDefault="00EE30A5" w:rsidP="00EE30A5">
            <w:pPr>
              <w:rPr>
                <w:rFonts w:ascii="Times New Roman" w:eastAsia="Times New Roman" w:hAnsi="Times New Roman" w:cs="Times New Roman"/>
                <w:lang w:val="en-ZA" w:eastAsia="en-ZA"/>
              </w:rPr>
            </w:pPr>
            <w:r w:rsidRPr="00EE30A5">
              <w:rPr>
                <w:rFonts w:ascii="Arial" w:eastAsia="Times New Roman" w:hAnsi="Arial" w:cs="Arial"/>
                <w:color w:val="000000"/>
                <w:sz w:val="22"/>
                <w:szCs w:val="22"/>
                <w:lang w:val="en-ZA" w:eastAsia="en-ZA"/>
              </w:rPr>
              <w:t>Splashtop not only offers robust cloud infrastructure hosted on AWS for secure networking and computing, but we also provide on-prem options for those who prefer or require local hosting solutions. Our commitment to security extends across all platforms, adopting industry best practices in development, deployment, and production environments with 24x7 intrusion detection and defence mechanisms enforced.</w:t>
            </w:r>
          </w:p>
          <w:p w14:paraId="42F02255" w14:textId="77777777" w:rsidR="00EE30A5" w:rsidRDefault="00EE30A5" w:rsidP="00B20B59">
            <w:pPr>
              <w:pStyle w:val="Text"/>
            </w:pPr>
          </w:p>
          <w:p w14:paraId="1161E2B6" w14:textId="77777777" w:rsidR="00EE30A5" w:rsidRDefault="00EE30A5" w:rsidP="00B20B59">
            <w:pPr>
              <w:pStyle w:val="Text"/>
              <w:jc w:val="center"/>
            </w:pPr>
          </w:p>
        </w:tc>
      </w:tr>
    </w:tbl>
    <w:p w14:paraId="54E38E02" w14:textId="77777777" w:rsidR="00EE30A5" w:rsidRDefault="00EE30A5"/>
    <w:p w14:paraId="212D228E" w14:textId="77777777" w:rsidR="00EE30A5" w:rsidRDefault="00EE30A5"/>
    <w:p w14:paraId="7A7F0387" w14:textId="77777777" w:rsidR="00EE30A5" w:rsidRDefault="00EE30A5" w:rsidP="00EE30A5"/>
    <w:p w14:paraId="75B742E2" w14:textId="77777777" w:rsidR="00EE30A5" w:rsidRDefault="00EE30A5" w:rsidP="00EE30A5">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EE30A5" w14:paraId="0B6C7A1C" w14:textId="77777777" w:rsidTr="00B20B59">
        <w:trPr>
          <w:trHeight w:val="7294"/>
        </w:trPr>
        <w:tc>
          <w:tcPr>
            <w:tcW w:w="9214" w:type="dxa"/>
            <w:tcBorders>
              <w:top w:val="single" w:sz="48" w:space="0" w:color="A5300F" w:themeColor="accent1"/>
            </w:tcBorders>
            <w:shd w:val="clear" w:color="auto" w:fill="FFFFFF" w:themeFill="background1"/>
            <w:vAlign w:val="center"/>
          </w:tcPr>
          <w:p w14:paraId="64209791" w14:textId="7C323657" w:rsidR="00EE30A5" w:rsidRDefault="00EE30A5" w:rsidP="00EE30A5">
            <w:pPr>
              <w:pStyle w:val="Heading1"/>
              <w:jc w:val="center"/>
            </w:pPr>
            <w:bookmarkStart w:id="10" w:name="_Toc166709715"/>
            <w:r>
              <w:t>Network Evaluation</w:t>
            </w:r>
            <w:bookmarkEnd w:id="10"/>
          </w:p>
          <w:p w14:paraId="516388EA" w14:textId="2D5B96CD" w:rsidR="00EE30A5" w:rsidRDefault="00EE30A5" w:rsidP="00B20B59">
            <w:pPr>
              <w:rPr>
                <w:rFonts w:ascii="Arial" w:eastAsia="Times New Roman" w:hAnsi="Arial" w:cs="Arial"/>
                <w:b/>
                <w:bCs/>
                <w:color w:val="000000"/>
                <w:sz w:val="22"/>
                <w:szCs w:val="22"/>
                <w:lang w:val="en-ZA" w:eastAsia="en-ZA"/>
              </w:rPr>
            </w:pPr>
            <w:r w:rsidRPr="00E44B70">
              <w:rPr>
                <w:noProof/>
                <w:lang w:eastAsia="en-AU"/>
              </w:rPr>
              <mc:AlternateContent>
                <mc:Choice Requires="wps">
                  <w:drawing>
                    <wp:anchor distT="0" distB="0" distL="114300" distR="114300" simplePos="0" relativeHeight="251684864" behindDoc="1" locked="0" layoutInCell="1" allowOverlap="1" wp14:anchorId="5B953506" wp14:editId="6EC01EA1">
                      <wp:simplePos x="0" y="0"/>
                      <wp:positionH relativeFrom="column">
                        <wp:posOffset>1377315</wp:posOffset>
                      </wp:positionH>
                      <wp:positionV relativeFrom="paragraph">
                        <wp:posOffset>48895</wp:posOffset>
                      </wp:positionV>
                      <wp:extent cx="3063240" cy="45085"/>
                      <wp:effectExtent l="0" t="0" r="3810" b="0"/>
                      <wp:wrapTight wrapText="bothSides">
                        <wp:wrapPolygon edited="0">
                          <wp:start x="0" y="0"/>
                          <wp:lineTo x="0" y="9127"/>
                          <wp:lineTo x="21493" y="9127"/>
                          <wp:lineTo x="21493" y="0"/>
                          <wp:lineTo x="0" y="0"/>
                        </wp:wrapPolygon>
                      </wp:wrapTight>
                      <wp:docPr id="1701705441" name="Rectangle 17017054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6324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3FB9C" id="Rectangle 1701705441" o:spid="_x0000_s1026" alt="&quot;&quot;" style="position:absolute;margin-left:108.45pt;margin-top:3.85pt;width:241.2pt;height:3.5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" fillcolor="#a5300f [3204]" stroked="f" strokeweight="2pt">
                      <v:stroke miterlimit="4"/>
                      <v:textbox inset="3pt,3pt,3pt,3pt"/>
                      <w10:wrap type="tight"/>
                    </v:rect>
                  </w:pict>
                </mc:Fallback>
              </mc:AlternateContent>
            </w:r>
          </w:p>
          <w:p w14:paraId="618AC398" w14:textId="77777777" w:rsidR="00935B22" w:rsidRDefault="00935B22" w:rsidP="00935B22">
            <w:pPr>
              <w:pStyle w:val="Text"/>
              <w:ind w:left="720"/>
              <w:rPr>
                <w:lang w:val="en-ZA"/>
              </w:rPr>
            </w:pPr>
          </w:p>
          <w:p w14:paraId="3615C3C6" w14:textId="7EA6D6C8" w:rsidR="00EE30A5" w:rsidRPr="00EE30A5" w:rsidRDefault="00EE30A5" w:rsidP="00EE30A5">
            <w:pPr>
              <w:pStyle w:val="Text"/>
              <w:numPr>
                <w:ilvl w:val="0"/>
                <w:numId w:val="8"/>
              </w:numPr>
              <w:rPr>
                <w:sz w:val="24"/>
                <w:szCs w:val="24"/>
                <w:lang w:val="en-ZA"/>
              </w:rPr>
            </w:pPr>
            <w:r w:rsidRPr="00EE30A5">
              <w:rPr>
                <w:sz w:val="24"/>
                <w:szCs w:val="24"/>
                <w:lang w:val="en-ZA"/>
              </w:rPr>
              <w:t xml:space="preserve">This network </w:t>
            </w:r>
            <w:proofErr w:type="gramStart"/>
            <w:r w:rsidRPr="00EE30A5">
              <w:rPr>
                <w:sz w:val="24"/>
                <w:szCs w:val="24"/>
                <w:lang w:val="en-ZA"/>
              </w:rPr>
              <w:t>is able to</w:t>
            </w:r>
            <w:proofErr w:type="gramEnd"/>
            <w:r w:rsidRPr="00EE30A5">
              <w:rPr>
                <w:sz w:val="24"/>
                <w:szCs w:val="24"/>
                <w:lang w:val="en-ZA"/>
              </w:rPr>
              <w:t xml:space="preserve"> fulfil all requirements through our testing.</w:t>
            </w:r>
          </w:p>
          <w:p w14:paraId="7C045BDE" w14:textId="2F5410A2" w:rsidR="00EE30A5" w:rsidRPr="00EE30A5" w:rsidRDefault="00EE30A5" w:rsidP="00EE30A5">
            <w:pPr>
              <w:pStyle w:val="Text"/>
              <w:numPr>
                <w:ilvl w:val="0"/>
                <w:numId w:val="8"/>
              </w:numPr>
              <w:rPr>
                <w:sz w:val="24"/>
                <w:szCs w:val="24"/>
                <w:lang w:val="en-ZA"/>
              </w:rPr>
            </w:pPr>
            <w:r w:rsidRPr="00EE30A5">
              <w:rPr>
                <w:sz w:val="24"/>
                <w:szCs w:val="24"/>
                <w:lang w:val="en-ZA"/>
              </w:rPr>
              <w:t xml:space="preserve">It is relatively simple to set up (due to </w:t>
            </w:r>
            <w:proofErr w:type="gramStart"/>
            <w:r w:rsidRPr="00EE30A5">
              <w:rPr>
                <w:sz w:val="24"/>
                <w:szCs w:val="24"/>
                <w:lang w:val="en-ZA"/>
              </w:rPr>
              <w:t>the majority of</w:t>
            </w:r>
            <w:proofErr w:type="gramEnd"/>
            <w:r w:rsidRPr="00EE30A5">
              <w:rPr>
                <w:sz w:val="24"/>
                <w:szCs w:val="24"/>
                <w:lang w:val="en-ZA"/>
              </w:rPr>
              <w:t xml:space="preserve"> things being </w:t>
            </w:r>
            <w:r w:rsidRPr="00935B22">
              <w:rPr>
                <w:sz w:val="24"/>
                <w:szCs w:val="24"/>
                <w:lang w:val="en-ZA"/>
              </w:rPr>
              <w:t xml:space="preserve">     </w:t>
            </w:r>
            <w:r w:rsidRPr="00EE30A5">
              <w:rPr>
                <w:sz w:val="24"/>
                <w:szCs w:val="24"/>
                <w:lang w:val="en-ZA"/>
              </w:rPr>
              <w:t>configured on the central machine room switches), which will reduce installation costs and time required to become operational.</w:t>
            </w:r>
          </w:p>
          <w:p w14:paraId="4E4544CA" w14:textId="3ADEA1D9" w:rsidR="00EE30A5" w:rsidRPr="00EE30A5" w:rsidRDefault="00EE30A5" w:rsidP="00EE30A5">
            <w:pPr>
              <w:pStyle w:val="Text"/>
              <w:numPr>
                <w:ilvl w:val="0"/>
                <w:numId w:val="8"/>
              </w:numPr>
              <w:rPr>
                <w:sz w:val="24"/>
                <w:szCs w:val="24"/>
                <w:lang w:val="en-ZA"/>
              </w:rPr>
            </w:pPr>
            <w:r w:rsidRPr="00EE30A5">
              <w:rPr>
                <w:sz w:val="24"/>
                <w:szCs w:val="24"/>
                <w:lang w:val="en-ZA"/>
              </w:rPr>
              <w:t>We did not foresee any specific problems that might occur when using this setup, however the price might be a negative factor if the company is on a strict budget.</w:t>
            </w:r>
          </w:p>
          <w:p w14:paraId="526CDE03" w14:textId="41A63DBB" w:rsidR="00EE30A5" w:rsidRPr="00EE30A5" w:rsidRDefault="00EE30A5" w:rsidP="00EE30A5">
            <w:pPr>
              <w:pStyle w:val="Text"/>
              <w:numPr>
                <w:ilvl w:val="0"/>
                <w:numId w:val="8"/>
              </w:numPr>
              <w:rPr>
                <w:sz w:val="24"/>
                <w:szCs w:val="24"/>
                <w:lang w:val="en-ZA"/>
              </w:rPr>
            </w:pPr>
            <w:r w:rsidRPr="00EE30A5">
              <w:rPr>
                <w:sz w:val="24"/>
                <w:szCs w:val="24"/>
                <w:lang w:val="en-ZA"/>
              </w:rPr>
              <w:t xml:space="preserve">The server is likely to be the source of most required maintenance, if files are continually being stored, </w:t>
            </w:r>
            <w:r w:rsidRPr="00935B22">
              <w:rPr>
                <w:sz w:val="24"/>
                <w:szCs w:val="24"/>
                <w:lang w:val="en-ZA"/>
              </w:rPr>
              <w:t>processed,</w:t>
            </w:r>
            <w:r w:rsidRPr="00EE30A5">
              <w:rPr>
                <w:sz w:val="24"/>
                <w:szCs w:val="24"/>
                <w:lang w:val="en-ZA"/>
              </w:rPr>
              <w:t xml:space="preserve"> and transferred via it. Expansions and constant checks to the storage devices might be necessary.</w:t>
            </w:r>
          </w:p>
          <w:p w14:paraId="358DF0C2" w14:textId="333F881D" w:rsidR="00EE30A5" w:rsidRPr="00EE30A5" w:rsidRDefault="00EE30A5" w:rsidP="00EE30A5">
            <w:pPr>
              <w:pStyle w:val="Text"/>
              <w:numPr>
                <w:ilvl w:val="0"/>
                <w:numId w:val="8"/>
              </w:numPr>
              <w:rPr>
                <w:sz w:val="24"/>
                <w:szCs w:val="24"/>
                <w:lang w:val="en-ZA"/>
              </w:rPr>
            </w:pPr>
            <w:r w:rsidRPr="00EE30A5">
              <w:rPr>
                <w:sz w:val="24"/>
                <w:szCs w:val="24"/>
                <w:lang w:val="en-ZA"/>
              </w:rPr>
              <w:t xml:space="preserve">If the company moved to a virtual environment, the 3 Machine </w:t>
            </w:r>
            <w:r w:rsidRPr="00935B22">
              <w:rPr>
                <w:sz w:val="24"/>
                <w:szCs w:val="24"/>
                <w:lang w:val="en-ZA"/>
              </w:rPr>
              <w:t>Room switches</w:t>
            </w:r>
            <w:r w:rsidRPr="00EE30A5">
              <w:rPr>
                <w:sz w:val="24"/>
                <w:szCs w:val="24"/>
                <w:lang w:val="en-ZA"/>
              </w:rPr>
              <w:t xml:space="preserve"> and router would have to remain, as they provide the backbone for internet access. The server would have to remain as well, as the network can be accessed through it. </w:t>
            </w:r>
          </w:p>
          <w:p w14:paraId="4729D44F" w14:textId="42ED1235" w:rsidR="00EE30A5" w:rsidRDefault="00EE30A5" w:rsidP="00B20B59">
            <w:pPr>
              <w:pStyle w:val="Text"/>
            </w:pPr>
          </w:p>
          <w:p w14:paraId="13B71787" w14:textId="77777777" w:rsidR="00935B22" w:rsidRPr="00935B22" w:rsidRDefault="00935B22" w:rsidP="00935B22">
            <w:pPr>
              <w:pStyle w:val="Text"/>
              <w:rPr>
                <w:lang w:val="en-ZA"/>
              </w:rPr>
            </w:pPr>
            <w:r w:rsidRPr="00935B22">
              <w:rPr>
                <w:b/>
                <w:bCs/>
                <w:u w:val="single"/>
                <w:lang w:val="en-ZA"/>
              </w:rPr>
              <w:t>Packet Tracer Reflection:</w:t>
            </w:r>
          </w:p>
          <w:p w14:paraId="720E5E6C" w14:textId="77777777" w:rsidR="00935B22" w:rsidRPr="00935B22" w:rsidRDefault="00935B22" w:rsidP="00935B22">
            <w:pPr>
              <w:pStyle w:val="Text"/>
              <w:rPr>
                <w:lang w:val="en-ZA"/>
              </w:rPr>
            </w:pPr>
          </w:p>
          <w:p w14:paraId="2C4940E8" w14:textId="77777777" w:rsidR="00935B22" w:rsidRPr="00935B22" w:rsidRDefault="00935B22" w:rsidP="00935B22">
            <w:pPr>
              <w:pStyle w:val="Text"/>
              <w:rPr>
                <w:sz w:val="24"/>
                <w:szCs w:val="24"/>
                <w:lang w:val="en-ZA"/>
              </w:rPr>
            </w:pPr>
            <w:r w:rsidRPr="00935B22">
              <w:rPr>
                <w:sz w:val="24"/>
                <w:szCs w:val="24"/>
                <w:lang w:val="en-ZA"/>
              </w:rPr>
              <w:t xml:space="preserve">The most challenging aspect of the packet tracer section was correctly identifying a way that would lead to the correct isolation of the networks via VLANs. We eventually discovered that </w:t>
            </w:r>
            <w:proofErr w:type="gramStart"/>
            <w:r w:rsidRPr="00935B22">
              <w:rPr>
                <w:sz w:val="24"/>
                <w:szCs w:val="24"/>
                <w:lang w:val="en-ZA"/>
              </w:rPr>
              <w:t>through the use of</w:t>
            </w:r>
            <w:proofErr w:type="gramEnd"/>
            <w:r w:rsidRPr="00935B22">
              <w:rPr>
                <w:sz w:val="24"/>
                <w:szCs w:val="24"/>
                <w:lang w:val="en-ZA"/>
              </w:rPr>
              <w:t xml:space="preserve"> access lists, we can prevent inter-device communication for specified IP ranges.</w:t>
            </w:r>
          </w:p>
          <w:p w14:paraId="114BDEDF" w14:textId="77777777" w:rsidR="00935B22" w:rsidRPr="00935B22" w:rsidRDefault="00935B22" w:rsidP="00935B22">
            <w:pPr>
              <w:pStyle w:val="Text"/>
              <w:rPr>
                <w:sz w:val="24"/>
                <w:szCs w:val="24"/>
                <w:lang w:val="en-ZA"/>
              </w:rPr>
            </w:pPr>
          </w:p>
          <w:p w14:paraId="26B1DBA4" w14:textId="48CF298C" w:rsidR="00935B22" w:rsidRPr="00935B22" w:rsidRDefault="00935B22" w:rsidP="00935B22">
            <w:pPr>
              <w:pStyle w:val="Text"/>
              <w:rPr>
                <w:sz w:val="24"/>
                <w:szCs w:val="24"/>
                <w:lang w:val="en-ZA"/>
              </w:rPr>
            </w:pPr>
            <w:r w:rsidRPr="00935B22">
              <w:rPr>
                <w:sz w:val="24"/>
                <w:szCs w:val="24"/>
                <w:lang w:val="en-ZA"/>
              </w:rPr>
              <w:t>Initially we had trouble with the subnet assignment in the access lists, until we realised that we require the wildcard value instead of the normal subnet value. This took a significant amount of time, but we figured it out eventually. We also struggled setting up the sub interfaces on the routers such that the separate VLANs can access them, as the type of router we used did not allow for VLAN assignment within packet tracer.</w:t>
            </w:r>
          </w:p>
          <w:p w14:paraId="1043F920" w14:textId="77777777" w:rsidR="00935B22" w:rsidRPr="00935B22" w:rsidRDefault="00935B22" w:rsidP="00935B22">
            <w:pPr>
              <w:pStyle w:val="Text"/>
              <w:rPr>
                <w:sz w:val="24"/>
                <w:szCs w:val="24"/>
                <w:lang w:val="en-ZA"/>
              </w:rPr>
            </w:pPr>
          </w:p>
          <w:p w14:paraId="1AB8EC3C" w14:textId="6F720F31" w:rsidR="00935B22" w:rsidRPr="00935B22" w:rsidRDefault="00935B22" w:rsidP="00935B22">
            <w:pPr>
              <w:pStyle w:val="Text"/>
              <w:rPr>
                <w:sz w:val="24"/>
                <w:szCs w:val="24"/>
                <w:lang w:val="en-ZA"/>
              </w:rPr>
            </w:pPr>
            <w:r w:rsidRPr="00935B22">
              <w:rPr>
                <w:sz w:val="24"/>
                <w:szCs w:val="24"/>
                <w:lang w:val="en-ZA"/>
              </w:rPr>
              <w:t xml:space="preserve">The most frustrating part of the project was the requirement of not being able to use switches with more than 7 ports outside of the machine room. This added some interesting wiring challenges, but it was solved </w:t>
            </w:r>
            <w:proofErr w:type="gramStart"/>
            <w:r w:rsidRPr="00935B22">
              <w:rPr>
                <w:sz w:val="24"/>
                <w:szCs w:val="24"/>
                <w:lang w:val="en-ZA"/>
              </w:rPr>
              <w:t>through the use of</w:t>
            </w:r>
            <w:proofErr w:type="gramEnd"/>
            <w:r w:rsidRPr="00935B22">
              <w:rPr>
                <w:sz w:val="24"/>
                <w:szCs w:val="24"/>
                <w:lang w:val="en-ZA"/>
              </w:rPr>
              <w:t xml:space="preserve"> 5 port switches (not available in packet tracer). This does, however, lead to us having </w:t>
            </w:r>
            <w:proofErr w:type="gramStart"/>
            <w:r w:rsidRPr="00935B22">
              <w:rPr>
                <w:sz w:val="24"/>
                <w:szCs w:val="24"/>
                <w:lang w:val="en-ZA"/>
              </w:rPr>
              <w:t>a large number of</w:t>
            </w:r>
            <w:proofErr w:type="gramEnd"/>
            <w:r w:rsidRPr="00935B22">
              <w:rPr>
                <w:sz w:val="24"/>
                <w:szCs w:val="24"/>
                <w:lang w:val="en-ZA"/>
              </w:rPr>
              <w:t xml:space="preserve"> switches in each office, but since they are small, this should not prove to be an issue.</w:t>
            </w:r>
          </w:p>
          <w:p w14:paraId="434B88B2" w14:textId="77777777" w:rsidR="00935B22" w:rsidRPr="00935B22" w:rsidRDefault="00935B22" w:rsidP="00935B22">
            <w:pPr>
              <w:pStyle w:val="Text"/>
              <w:rPr>
                <w:sz w:val="24"/>
                <w:szCs w:val="24"/>
                <w:lang w:val="en-ZA"/>
              </w:rPr>
            </w:pPr>
          </w:p>
          <w:p w14:paraId="2AC2BA29" w14:textId="2FDC984E" w:rsidR="00EE30A5" w:rsidRPr="00935B22" w:rsidRDefault="00935B22" w:rsidP="00935B22">
            <w:pPr>
              <w:pStyle w:val="Text"/>
              <w:rPr>
                <w:lang w:val="en-ZA"/>
              </w:rPr>
            </w:pPr>
            <w:r w:rsidRPr="00935B22">
              <w:rPr>
                <w:sz w:val="24"/>
                <w:szCs w:val="24"/>
                <w:lang w:val="en-ZA"/>
              </w:rPr>
              <w:t>The part that we enjoyed the most, was the initial network design, where we had to figure out how to create a network that would fulfil the bandwidth requirements as set in the project description. This led to interesting discussions about networks and helped us to understand the basics of creating a functioning network.</w:t>
            </w:r>
          </w:p>
        </w:tc>
      </w:tr>
    </w:tbl>
    <w:p w14:paraId="56EEB5CA" w14:textId="77777777" w:rsidR="00935B22" w:rsidRDefault="00935B22" w:rsidP="00935B22"/>
    <w:p w14:paraId="1EC0F069" w14:textId="77777777" w:rsidR="00935B22" w:rsidRDefault="00935B22" w:rsidP="00935B22">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935B22" w14:paraId="6AC9E170" w14:textId="77777777" w:rsidTr="00B20B59">
        <w:trPr>
          <w:trHeight w:val="7294"/>
        </w:trPr>
        <w:tc>
          <w:tcPr>
            <w:tcW w:w="9214" w:type="dxa"/>
            <w:tcBorders>
              <w:top w:val="single" w:sz="48" w:space="0" w:color="A5300F" w:themeColor="accent1"/>
            </w:tcBorders>
            <w:shd w:val="clear" w:color="auto" w:fill="FFFFFF" w:themeFill="background1"/>
            <w:vAlign w:val="center"/>
          </w:tcPr>
          <w:p w14:paraId="6AD3A071" w14:textId="3B6C44D6" w:rsidR="00935B22" w:rsidRPr="00935B22" w:rsidRDefault="00935B22" w:rsidP="00935B22">
            <w:pPr>
              <w:pStyle w:val="Heading1"/>
              <w:jc w:val="center"/>
              <w:rPr>
                <w:sz w:val="56"/>
                <w:szCs w:val="56"/>
              </w:rPr>
            </w:pPr>
            <w:bookmarkStart w:id="11" w:name="_Toc166709716"/>
            <w:r w:rsidRPr="00935B22">
              <w:rPr>
                <w:sz w:val="56"/>
                <w:szCs w:val="56"/>
              </w:rPr>
              <w:t>Project Management</w:t>
            </w:r>
            <w:bookmarkEnd w:id="11"/>
          </w:p>
          <w:p w14:paraId="53BF0703" w14:textId="5B07203A" w:rsidR="00935B22" w:rsidRDefault="00935B22" w:rsidP="00B20B59">
            <w:pPr>
              <w:rPr>
                <w:rFonts w:ascii="Arial" w:eastAsia="Times New Roman" w:hAnsi="Arial" w:cs="Arial"/>
                <w:b/>
                <w:bCs/>
                <w:color w:val="000000"/>
                <w:sz w:val="22"/>
                <w:szCs w:val="22"/>
                <w:lang w:val="en-ZA" w:eastAsia="en-ZA"/>
              </w:rPr>
            </w:pPr>
            <w:r w:rsidRPr="00E44B70">
              <w:rPr>
                <w:noProof/>
                <w:lang w:eastAsia="en-AU"/>
              </w:rPr>
              <mc:AlternateContent>
                <mc:Choice Requires="wps">
                  <w:drawing>
                    <wp:anchor distT="0" distB="0" distL="114300" distR="114300" simplePos="0" relativeHeight="251686912" behindDoc="1" locked="0" layoutInCell="1" allowOverlap="1" wp14:anchorId="5DDA6EE3" wp14:editId="31F92954">
                      <wp:simplePos x="0" y="0"/>
                      <wp:positionH relativeFrom="column">
                        <wp:posOffset>1377315</wp:posOffset>
                      </wp:positionH>
                      <wp:positionV relativeFrom="paragraph">
                        <wp:posOffset>48895</wp:posOffset>
                      </wp:positionV>
                      <wp:extent cx="3063240" cy="45085"/>
                      <wp:effectExtent l="0" t="0" r="0" b="0"/>
                      <wp:wrapTight wrapText="bothSides">
                        <wp:wrapPolygon edited="0">
                          <wp:start x="0" y="0"/>
                          <wp:lineTo x="0" y="9127"/>
                          <wp:lineTo x="21493" y="9127"/>
                          <wp:lineTo x="21493" y="0"/>
                          <wp:lineTo x="0" y="0"/>
                        </wp:wrapPolygon>
                      </wp:wrapTight>
                      <wp:docPr id="590938087" name="Rectangle 59093808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6324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DE36A" id="Rectangle 590938087" o:spid="_x0000_s1026" alt="&quot;&quot;" style="position:absolute;margin-left:108.45pt;margin-top:3.85pt;width:241.2pt;height:3.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" fillcolor="#a5300f [3204]" stroked="f" strokeweight="2pt">
                      <v:stroke miterlimit="4"/>
                      <v:textbox inset="3pt,3pt,3pt,3pt"/>
                      <w10:wrap type="tight"/>
                    </v:rect>
                  </w:pict>
                </mc:Fallback>
              </mc:AlternateContent>
            </w:r>
          </w:p>
          <w:p w14:paraId="275EAC1D" w14:textId="11AD7265" w:rsidR="00935B22" w:rsidRPr="00935B22" w:rsidRDefault="00935B22" w:rsidP="00935B22">
            <w:pPr>
              <w:pStyle w:val="Heading2"/>
              <w:rPr>
                <w:sz w:val="28"/>
                <w:szCs w:val="28"/>
                <w:lang w:val="en-ZA"/>
              </w:rPr>
            </w:pPr>
            <w:bookmarkStart w:id="12" w:name="_Toc166709717"/>
            <w:r w:rsidRPr="00935B22">
              <w:rPr>
                <w:sz w:val="28"/>
                <w:szCs w:val="28"/>
                <w:lang w:val="en-ZA"/>
              </w:rPr>
              <w:t>Work-Ethic:</w:t>
            </w:r>
            <w:bookmarkEnd w:id="12"/>
          </w:p>
          <w:p w14:paraId="75FD9DBD" w14:textId="26226C9C" w:rsidR="00935B22" w:rsidRPr="00935B22" w:rsidRDefault="00935B22" w:rsidP="00935B22">
            <w:pPr>
              <w:pStyle w:val="Text"/>
              <w:numPr>
                <w:ilvl w:val="0"/>
                <w:numId w:val="13"/>
              </w:numPr>
              <w:rPr>
                <w:sz w:val="24"/>
                <w:szCs w:val="24"/>
                <w:lang w:val="en-ZA"/>
              </w:rPr>
            </w:pPr>
            <w:r w:rsidRPr="00935B22">
              <w:rPr>
                <w:sz w:val="24"/>
                <w:szCs w:val="24"/>
                <w:lang w:val="en-ZA"/>
              </w:rPr>
              <w:t>Respect for fellow group members is crucial and non-negotiable. </w:t>
            </w:r>
          </w:p>
          <w:p w14:paraId="1D994742" w14:textId="77777777" w:rsidR="00935B22" w:rsidRPr="00935B22" w:rsidRDefault="00935B22" w:rsidP="00935B22">
            <w:pPr>
              <w:pStyle w:val="Text"/>
              <w:numPr>
                <w:ilvl w:val="0"/>
                <w:numId w:val="13"/>
              </w:numPr>
              <w:rPr>
                <w:sz w:val="24"/>
                <w:szCs w:val="24"/>
                <w:lang w:val="en-ZA"/>
              </w:rPr>
            </w:pPr>
            <w:r w:rsidRPr="00935B22">
              <w:rPr>
                <w:sz w:val="24"/>
                <w:szCs w:val="24"/>
                <w:lang w:val="en-ZA"/>
              </w:rPr>
              <w:t>We aim to have multiple and regular group meetings (online and in person) to ensure communication between members as well as updates on progress and challenges faced.</w:t>
            </w:r>
          </w:p>
          <w:p w14:paraId="1C4F8286" w14:textId="77777777" w:rsidR="00935B22" w:rsidRPr="00935B22" w:rsidRDefault="00935B22" w:rsidP="00935B22">
            <w:pPr>
              <w:pStyle w:val="Text"/>
              <w:numPr>
                <w:ilvl w:val="0"/>
                <w:numId w:val="13"/>
              </w:numPr>
              <w:rPr>
                <w:sz w:val="24"/>
                <w:szCs w:val="24"/>
                <w:lang w:val="en-ZA"/>
              </w:rPr>
            </w:pPr>
            <w:r w:rsidRPr="00935B22">
              <w:rPr>
                <w:sz w:val="24"/>
                <w:szCs w:val="24"/>
                <w:lang w:val="en-ZA"/>
              </w:rPr>
              <w:t>Roles and responsibilities should be clearly assigned and understood. Failure to complete responsibilities will be addressed and handled fairly and professionally.</w:t>
            </w:r>
          </w:p>
          <w:p w14:paraId="314F1676" w14:textId="77777777" w:rsidR="00935B22" w:rsidRDefault="00935B22" w:rsidP="00935B22">
            <w:pPr>
              <w:pStyle w:val="Text"/>
              <w:numPr>
                <w:ilvl w:val="0"/>
                <w:numId w:val="13"/>
              </w:numPr>
              <w:rPr>
                <w:sz w:val="24"/>
                <w:szCs w:val="24"/>
                <w:lang w:val="en-ZA"/>
              </w:rPr>
            </w:pPr>
            <w:r w:rsidRPr="00935B22">
              <w:rPr>
                <w:sz w:val="24"/>
                <w:szCs w:val="24"/>
                <w:lang w:val="en-ZA"/>
              </w:rPr>
              <w:t>If a member fails to do an assigned task multiple times in the designated time frame, and their reasoning for why they were unable to do it is insufficient, there will be a “hearing” among the group members to see what must follow. This hearing will determine their continued participation.</w:t>
            </w:r>
          </w:p>
          <w:p w14:paraId="5AF543AE" w14:textId="77777777" w:rsidR="00935B22" w:rsidRDefault="00935B22" w:rsidP="00935B22">
            <w:pPr>
              <w:pStyle w:val="Text"/>
              <w:rPr>
                <w:sz w:val="24"/>
                <w:szCs w:val="24"/>
                <w:lang w:val="en-ZA"/>
              </w:rPr>
            </w:pPr>
          </w:p>
          <w:p w14:paraId="6F1A6E92" w14:textId="3E65731A" w:rsidR="00935B22" w:rsidRPr="00935B22" w:rsidRDefault="00935B22" w:rsidP="00935B22">
            <w:pPr>
              <w:pStyle w:val="Heading2"/>
              <w:rPr>
                <w:sz w:val="28"/>
                <w:szCs w:val="28"/>
                <w:lang w:val="en-ZA"/>
              </w:rPr>
            </w:pPr>
            <w:bookmarkStart w:id="13" w:name="_Toc166709718"/>
            <w:r w:rsidRPr="00935B22">
              <w:rPr>
                <w:sz w:val="28"/>
                <w:szCs w:val="28"/>
                <w:lang w:val="en-ZA"/>
              </w:rPr>
              <w:t>Managing Project Load</w:t>
            </w:r>
            <w:r>
              <w:rPr>
                <w:sz w:val="28"/>
                <w:szCs w:val="28"/>
                <w:lang w:val="en-ZA"/>
              </w:rPr>
              <w:t>:</w:t>
            </w:r>
            <w:bookmarkEnd w:id="13"/>
          </w:p>
          <w:p w14:paraId="6410D810" w14:textId="77777777" w:rsidR="00935B22" w:rsidRPr="00935B22" w:rsidRDefault="00935B22" w:rsidP="00935B22">
            <w:pPr>
              <w:pStyle w:val="Text"/>
              <w:rPr>
                <w:sz w:val="24"/>
                <w:szCs w:val="24"/>
                <w:lang w:val="en-ZA"/>
              </w:rPr>
            </w:pPr>
            <w:r w:rsidRPr="00935B22">
              <w:rPr>
                <w:sz w:val="24"/>
                <w:szCs w:val="24"/>
                <w:lang w:val="en-ZA"/>
              </w:rPr>
              <w:t>We used different remote working tools, including Discord and Google Docs, to keep track of tasks and deadlines. We scheduled regular discord meetings that helped us discuss beforehand how we would effectively use our face-to-face meetings when we had them. Google Docs enabled us to do our own work on our own time on one document, increasing productivity.</w:t>
            </w:r>
          </w:p>
          <w:p w14:paraId="753DD5EB" w14:textId="77777777" w:rsidR="00935B22" w:rsidRPr="00935B22" w:rsidRDefault="00935B22" w:rsidP="00935B22">
            <w:pPr>
              <w:pStyle w:val="Text"/>
              <w:rPr>
                <w:sz w:val="24"/>
                <w:szCs w:val="24"/>
                <w:lang w:val="en-ZA"/>
              </w:rPr>
            </w:pPr>
          </w:p>
          <w:p w14:paraId="60449F17" w14:textId="77777777" w:rsidR="00935B22" w:rsidRPr="00935B22" w:rsidRDefault="00935B22" w:rsidP="00935B22">
            <w:pPr>
              <w:pStyle w:val="Text"/>
              <w:rPr>
                <w:b/>
                <w:bCs/>
                <w:lang w:val="en-ZA"/>
              </w:rPr>
            </w:pPr>
            <w:r w:rsidRPr="00935B22">
              <w:rPr>
                <w:b/>
                <w:bCs/>
                <w:lang w:val="en-ZA"/>
              </w:rPr>
              <w:t>Advantages: </w:t>
            </w:r>
          </w:p>
          <w:p w14:paraId="439825F9" w14:textId="77777777" w:rsidR="00935B22" w:rsidRPr="00935B22" w:rsidRDefault="00935B22" w:rsidP="00935B22">
            <w:pPr>
              <w:pStyle w:val="Text"/>
              <w:numPr>
                <w:ilvl w:val="0"/>
                <w:numId w:val="10"/>
              </w:numPr>
              <w:rPr>
                <w:sz w:val="24"/>
                <w:szCs w:val="24"/>
                <w:lang w:val="en-ZA"/>
              </w:rPr>
            </w:pPr>
            <w:r w:rsidRPr="00935B22">
              <w:rPr>
                <w:sz w:val="24"/>
                <w:szCs w:val="24"/>
                <w:lang w:val="en-ZA"/>
              </w:rPr>
              <w:t>Flexibility: Working remotely helped improve productivity as every member could work at their own time and pace.</w:t>
            </w:r>
          </w:p>
          <w:p w14:paraId="3EF59B85" w14:textId="77777777" w:rsidR="00935B22" w:rsidRPr="00935B22" w:rsidRDefault="00935B22" w:rsidP="00935B22">
            <w:pPr>
              <w:pStyle w:val="Text"/>
              <w:numPr>
                <w:ilvl w:val="0"/>
                <w:numId w:val="10"/>
              </w:numPr>
              <w:rPr>
                <w:sz w:val="24"/>
                <w:szCs w:val="24"/>
                <w:lang w:val="en-ZA"/>
              </w:rPr>
            </w:pPr>
            <w:r w:rsidRPr="00935B22">
              <w:rPr>
                <w:sz w:val="24"/>
                <w:szCs w:val="24"/>
                <w:lang w:val="en-ZA"/>
              </w:rPr>
              <w:t>Productivity Increase: Members had more time to focus on work without interruptions.</w:t>
            </w:r>
          </w:p>
          <w:p w14:paraId="3CD9D538" w14:textId="5A55F164" w:rsidR="00935B22" w:rsidRPr="00935B22" w:rsidRDefault="00935B22" w:rsidP="00935B22">
            <w:pPr>
              <w:pStyle w:val="Text"/>
              <w:numPr>
                <w:ilvl w:val="0"/>
                <w:numId w:val="10"/>
              </w:numPr>
              <w:rPr>
                <w:sz w:val="24"/>
                <w:szCs w:val="24"/>
                <w:lang w:val="en-ZA"/>
              </w:rPr>
            </w:pPr>
            <w:r w:rsidRPr="00935B22">
              <w:rPr>
                <w:sz w:val="24"/>
                <w:szCs w:val="24"/>
                <w:lang w:val="en-ZA"/>
              </w:rPr>
              <w:t>No Geological Constraints: Members did not physically have to be on campus or together to get work done.</w:t>
            </w:r>
          </w:p>
          <w:p w14:paraId="0BD594B2" w14:textId="77777777" w:rsidR="00935B22" w:rsidRPr="00935B22" w:rsidRDefault="00935B22" w:rsidP="00935B22">
            <w:pPr>
              <w:pStyle w:val="Text"/>
              <w:rPr>
                <w:b/>
                <w:bCs/>
                <w:lang w:val="en-ZA"/>
              </w:rPr>
            </w:pPr>
            <w:r w:rsidRPr="00935B22">
              <w:rPr>
                <w:b/>
                <w:bCs/>
                <w:lang w:val="en-ZA"/>
              </w:rPr>
              <w:t>Disadvantages:</w:t>
            </w:r>
          </w:p>
          <w:p w14:paraId="1BB631DB" w14:textId="5B043D40" w:rsidR="00935B22" w:rsidRPr="00935B22" w:rsidRDefault="00935B22" w:rsidP="00935B22">
            <w:pPr>
              <w:pStyle w:val="Text"/>
              <w:numPr>
                <w:ilvl w:val="0"/>
                <w:numId w:val="11"/>
              </w:numPr>
              <w:rPr>
                <w:sz w:val="24"/>
                <w:szCs w:val="24"/>
                <w:lang w:val="en-ZA"/>
              </w:rPr>
            </w:pPr>
            <w:r w:rsidRPr="00935B22">
              <w:rPr>
                <w:sz w:val="24"/>
                <w:szCs w:val="24"/>
                <w:lang w:val="en-ZA"/>
              </w:rPr>
              <w:t>Communication challenges: Misunderstanding can occur more frequently than in face-to-face meetings.</w:t>
            </w:r>
          </w:p>
          <w:p w14:paraId="37A35316" w14:textId="3B1E000E" w:rsidR="00935B22" w:rsidRPr="00935B22" w:rsidRDefault="00935B22" w:rsidP="00935B22">
            <w:pPr>
              <w:pStyle w:val="Text"/>
              <w:numPr>
                <w:ilvl w:val="0"/>
                <w:numId w:val="11"/>
              </w:numPr>
              <w:rPr>
                <w:sz w:val="24"/>
                <w:szCs w:val="24"/>
                <w:lang w:val="en-ZA"/>
              </w:rPr>
            </w:pPr>
            <w:r w:rsidRPr="00935B22">
              <w:rPr>
                <w:sz w:val="24"/>
                <w:szCs w:val="24"/>
                <w:lang w:val="en-ZA"/>
              </w:rPr>
              <w:t>Lack of personal interaction: Personal relationships and good team spirit is considerably harder to build when working remotely.</w:t>
            </w:r>
          </w:p>
          <w:p w14:paraId="0231656A" w14:textId="1DED9DF8" w:rsidR="00935B22" w:rsidRPr="00935B22" w:rsidRDefault="00935B22" w:rsidP="00935B22">
            <w:pPr>
              <w:pStyle w:val="Text"/>
              <w:numPr>
                <w:ilvl w:val="0"/>
                <w:numId w:val="11"/>
              </w:numPr>
              <w:rPr>
                <w:sz w:val="24"/>
                <w:szCs w:val="24"/>
                <w:lang w:val="en-ZA"/>
              </w:rPr>
            </w:pPr>
            <w:r w:rsidRPr="00935B22">
              <w:rPr>
                <w:sz w:val="24"/>
                <w:szCs w:val="24"/>
                <w:lang w:val="en-ZA"/>
              </w:rPr>
              <w:t>Technical glitches: Technological dependence increases chance of technical bugs and glitches like poor network connectivity and software issues.</w:t>
            </w:r>
          </w:p>
          <w:p w14:paraId="3C0C409D" w14:textId="77777777" w:rsidR="00935B22" w:rsidRPr="00935B22" w:rsidRDefault="00935B22" w:rsidP="00935B22">
            <w:pPr>
              <w:pStyle w:val="Text"/>
              <w:rPr>
                <w:b/>
                <w:bCs/>
                <w:lang w:val="en-ZA"/>
              </w:rPr>
            </w:pPr>
            <w:r w:rsidRPr="00935B22">
              <w:rPr>
                <w:b/>
                <w:bCs/>
                <w:lang w:val="en-ZA"/>
              </w:rPr>
              <w:t>Lessons Learned:</w:t>
            </w:r>
          </w:p>
          <w:p w14:paraId="3D17AE37" w14:textId="77777777" w:rsidR="00935B22" w:rsidRPr="00935B22" w:rsidRDefault="00935B22" w:rsidP="00935B22">
            <w:pPr>
              <w:pStyle w:val="Text"/>
              <w:numPr>
                <w:ilvl w:val="0"/>
                <w:numId w:val="12"/>
              </w:numPr>
              <w:rPr>
                <w:sz w:val="24"/>
                <w:szCs w:val="24"/>
                <w:lang w:val="en-ZA"/>
              </w:rPr>
            </w:pPr>
            <w:r w:rsidRPr="00935B22">
              <w:rPr>
                <w:sz w:val="24"/>
                <w:szCs w:val="24"/>
                <w:lang w:val="en-ZA"/>
              </w:rPr>
              <w:t>Importance of clear communication: Making sure that all team members understand their tasks and responsibilities is crucial.</w:t>
            </w:r>
          </w:p>
          <w:p w14:paraId="50834307" w14:textId="77777777" w:rsidR="00935B22" w:rsidRPr="00935B22" w:rsidRDefault="00935B22" w:rsidP="00935B22">
            <w:pPr>
              <w:pStyle w:val="Text"/>
              <w:numPr>
                <w:ilvl w:val="0"/>
                <w:numId w:val="12"/>
              </w:numPr>
              <w:rPr>
                <w:sz w:val="24"/>
                <w:szCs w:val="24"/>
                <w:lang w:val="en-ZA"/>
              </w:rPr>
            </w:pPr>
            <w:r w:rsidRPr="00935B22">
              <w:rPr>
                <w:sz w:val="24"/>
                <w:szCs w:val="24"/>
                <w:lang w:val="en-ZA"/>
              </w:rPr>
              <w:t>Regular Meetings: Regular meetings can help members build team spirit as well as keep everyone on the same page.</w:t>
            </w:r>
          </w:p>
          <w:p w14:paraId="6961DF8C" w14:textId="3D68965D" w:rsidR="00935B22" w:rsidRPr="00935B22" w:rsidRDefault="00935B22" w:rsidP="00B20B59">
            <w:pPr>
              <w:pStyle w:val="Text"/>
              <w:numPr>
                <w:ilvl w:val="0"/>
                <w:numId w:val="12"/>
              </w:numPr>
              <w:rPr>
                <w:sz w:val="24"/>
                <w:szCs w:val="24"/>
                <w:lang w:val="en-ZA"/>
              </w:rPr>
            </w:pPr>
            <w:r w:rsidRPr="00935B22">
              <w:rPr>
                <w:sz w:val="24"/>
                <w:szCs w:val="24"/>
                <w:lang w:val="en-ZA"/>
              </w:rPr>
              <w:t>Clear expectations and deadlines: Establishing clear expectations regarding responsibilities, roles, and deadlines is crucial.</w:t>
            </w:r>
          </w:p>
        </w:tc>
      </w:tr>
    </w:tbl>
    <w:p w14:paraId="3E1D7595" w14:textId="77777777" w:rsidR="00C04DF6" w:rsidRDefault="00C04DF6" w:rsidP="00C04DF6"/>
    <w:p w14:paraId="0B34A3A8" w14:textId="3E662304" w:rsidR="00C04DF6" w:rsidRDefault="00C04DF6" w:rsidP="00C04DF6">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360"/>
      </w:tblGrid>
      <w:tr w:rsidR="00C04DF6" w14:paraId="3C1F47AA" w14:textId="77777777" w:rsidTr="00B20B59">
        <w:trPr>
          <w:trHeight w:val="7294"/>
        </w:trPr>
        <w:tc>
          <w:tcPr>
            <w:tcW w:w="9214" w:type="dxa"/>
            <w:tcBorders>
              <w:top w:val="single" w:sz="48" w:space="0" w:color="A5300F" w:themeColor="accent1"/>
            </w:tcBorders>
            <w:shd w:val="clear" w:color="auto" w:fill="FFFFFF" w:themeFill="background1"/>
            <w:vAlign w:val="center"/>
          </w:tcPr>
          <w:p w14:paraId="7D77254A" w14:textId="372507CF" w:rsidR="00C04DF6" w:rsidRPr="00C04DF6" w:rsidRDefault="00C04DF6" w:rsidP="00B20B59">
            <w:pPr>
              <w:pStyle w:val="Heading1"/>
              <w:jc w:val="center"/>
              <w:rPr>
                <w:sz w:val="72"/>
                <w:szCs w:val="72"/>
              </w:rPr>
            </w:pPr>
            <w:bookmarkStart w:id="14" w:name="_Toc166709719"/>
            <w:r w:rsidRPr="00C04DF6">
              <w:rPr>
                <w:sz w:val="72"/>
                <w:szCs w:val="72"/>
              </w:rPr>
              <w:t>Messaging App Evaluation</w:t>
            </w:r>
            <w:bookmarkEnd w:id="14"/>
          </w:p>
          <w:p w14:paraId="1B4B17FB" w14:textId="00D97E29" w:rsidR="00C04DF6" w:rsidRPr="00C04DF6" w:rsidRDefault="00C04DF6" w:rsidP="00C04DF6">
            <w:pPr>
              <w:rPr>
                <w:rFonts w:ascii="Arial" w:eastAsia="Times New Roman" w:hAnsi="Arial" w:cs="Arial"/>
                <w:b/>
                <w:bCs/>
                <w:color w:val="000000"/>
                <w:sz w:val="22"/>
                <w:szCs w:val="22"/>
                <w:lang w:val="en-ZA" w:eastAsia="en-ZA"/>
              </w:rPr>
            </w:pPr>
            <w:r w:rsidRPr="00E44B70">
              <w:rPr>
                <w:noProof/>
                <w:lang w:eastAsia="en-AU"/>
              </w:rPr>
              <mc:AlternateContent>
                <mc:Choice Requires="wps">
                  <w:drawing>
                    <wp:anchor distT="0" distB="0" distL="114300" distR="114300" simplePos="0" relativeHeight="251688960" behindDoc="1" locked="0" layoutInCell="1" allowOverlap="1" wp14:anchorId="170D1D8D" wp14:editId="6D336710">
                      <wp:simplePos x="0" y="0"/>
                      <wp:positionH relativeFrom="column">
                        <wp:posOffset>1377315</wp:posOffset>
                      </wp:positionH>
                      <wp:positionV relativeFrom="paragraph">
                        <wp:posOffset>48895</wp:posOffset>
                      </wp:positionV>
                      <wp:extent cx="3063240" cy="45085"/>
                      <wp:effectExtent l="0" t="0" r="3810" b="0"/>
                      <wp:wrapTight wrapText="bothSides">
                        <wp:wrapPolygon edited="0">
                          <wp:start x="0" y="0"/>
                          <wp:lineTo x="0" y="9127"/>
                          <wp:lineTo x="21493" y="9127"/>
                          <wp:lineTo x="21493" y="0"/>
                          <wp:lineTo x="0" y="0"/>
                        </wp:wrapPolygon>
                      </wp:wrapTight>
                      <wp:docPr id="2047993896" name="Rectangle 20479938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6324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FD759" id="Rectangle 2047993896" o:spid="_x0000_s1026" alt="&quot;&quot;" style="position:absolute;margin-left:108.45pt;margin-top:3.85pt;width:241.2pt;height:3.5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" fillcolor="#a5300f [3204]" stroked="f" strokeweight="2pt">
                      <v:stroke miterlimit="4"/>
                      <v:textbox inset="3pt,3pt,3pt,3pt"/>
                      <w10:wrap type="tight"/>
                    </v:rect>
                  </w:pict>
                </mc:Fallback>
              </mc:AlternateContent>
            </w:r>
          </w:p>
          <w:p w14:paraId="4559F6DB" w14:textId="275FF937" w:rsidR="00C04DF6" w:rsidRPr="00C04DF6" w:rsidRDefault="00C04DF6" w:rsidP="00C04DF6">
            <w:pPr>
              <w:rPr>
                <w:b/>
                <w:bCs/>
                <w:sz w:val="28"/>
                <w:szCs w:val="28"/>
                <w:u w:val="single"/>
              </w:rPr>
            </w:pPr>
            <w:r w:rsidRPr="00C04DF6">
              <w:rPr>
                <w:b/>
                <w:bCs/>
                <w:sz w:val="28"/>
                <w:szCs w:val="28"/>
                <w:u w:val="single"/>
              </w:rPr>
              <w:t>Login/Sign Up:</w:t>
            </w:r>
          </w:p>
          <w:p w14:paraId="13AC4785" w14:textId="397EDD75" w:rsidR="00C04DF6" w:rsidRDefault="00C04DF6" w:rsidP="00C04DF6">
            <w:r>
              <w:t xml:space="preserve">Little Birdie is a Real time chatting application developed using Python. The main python libraries used were Customtkinter for developing a GUI and Firebase to allow communication with Google's Firebase (An online database platform). Little Birdie requires users to create a new user using a unique username. Once this is completed a query is sent to Firebase to verify the existence of this username, if the query returns false the username is available to the user. If the query returns true, it means the username is already taken and the user should then try creating a new username. The username and an encrypted password are stored on Firebase to add additional security measures. Once the user has successfully created their profile, they login and proper validation techniques are in place to control access. </w:t>
            </w:r>
          </w:p>
          <w:p w14:paraId="742465FD" w14:textId="238FE956" w:rsidR="00FF4F1B" w:rsidRDefault="000F11D6" w:rsidP="00C04DF6">
            <w:r w:rsidRPr="00EC610E">
              <w:rPr>
                <w:noProof/>
                <w:lang w:val="en-ZA"/>
              </w:rPr>
              <w:drawing>
                <wp:anchor distT="0" distB="0" distL="114300" distR="114300" simplePos="0" relativeHeight="251700224" behindDoc="1" locked="0" layoutInCell="1" allowOverlap="1" wp14:anchorId="6EADAD9F" wp14:editId="39BACCAE">
                  <wp:simplePos x="0" y="0"/>
                  <wp:positionH relativeFrom="column">
                    <wp:posOffset>1044575</wp:posOffset>
                  </wp:positionH>
                  <wp:positionV relativeFrom="paragraph">
                    <wp:posOffset>144145</wp:posOffset>
                  </wp:positionV>
                  <wp:extent cx="4075430" cy="2578100"/>
                  <wp:effectExtent l="0" t="0" r="1270" b="0"/>
                  <wp:wrapTight wrapText="bothSides">
                    <wp:wrapPolygon edited="0">
                      <wp:start x="0" y="0"/>
                      <wp:lineTo x="0" y="21387"/>
                      <wp:lineTo x="21506" y="21387"/>
                      <wp:lineTo x="21506" y="0"/>
                      <wp:lineTo x="0" y="0"/>
                    </wp:wrapPolygon>
                  </wp:wrapTight>
                  <wp:docPr id="1078536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543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50A5A" w14:textId="0B02D279" w:rsidR="00FF4F1B" w:rsidRDefault="000F11D6" w:rsidP="00C04DF6">
            <w:r>
              <w:rPr>
                <w:noProof/>
              </w:rPr>
              <mc:AlternateContent>
                <mc:Choice Requires="wps">
                  <w:drawing>
                    <wp:anchor distT="0" distB="0" distL="114300" distR="114300" simplePos="0" relativeHeight="251709440" behindDoc="0" locked="0" layoutInCell="1" allowOverlap="1" wp14:anchorId="3DF85AE6" wp14:editId="73F896EC">
                      <wp:simplePos x="0" y="0"/>
                      <wp:positionH relativeFrom="column">
                        <wp:posOffset>1115695</wp:posOffset>
                      </wp:positionH>
                      <wp:positionV relativeFrom="paragraph">
                        <wp:posOffset>179070</wp:posOffset>
                      </wp:positionV>
                      <wp:extent cx="1329690" cy="521970"/>
                      <wp:effectExtent l="0" t="0" r="232410" b="11430"/>
                      <wp:wrapNone/>
                      <wp:docPr id="1388500204" name="Speech Bubble: Rectangle with Corners Rounded 6"/>
                      <wp:cNvGraphicFramePr/>
                      <a:graphic xmlns:a="http://schemas.openxmlformats.org/drawingml/2006/main">
                        <a:graphicData uri="http://schemas.microsoft.com/office/word/2010/wordprocessingShape">
                          <wps:wsp>
                            <wps:cNvSpPr/>
                            <wps:spPr>
                              <a:xfrm>
                                <a:off x="0" y="0"/>
                                <a:ext cx="1329690" cy="521970"/>
                              </a:xfrm>
                              <a:prstGeom prst="wedgeRoundRectCallout">
                                <a:avLst>
                                  <a:gd name="adj1" fmla="val 64902"/>
                                  <a:gd name="adj2" fmla="val 22055"/>
                                  <a:gd name="adj3" fmla="val 16667"/>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F93D536" w14:textId="2BA91501" w:rsidR="00180874" w:rsidRPr="003B2D4A" w:rsidRDefault="00446713" w:rsidP="00180874">
                                  <w:pPr>
                                    <w:jc w:val="center"/>
                                    <w:rPr>
                                      <w:lang w:val="en-ZA"/>
                                    </w:rPr>
                                  </w:pPr>
                                  <w:r>
                                    <w:rPr>
                                      <w:lang w:val="en-ZA"/>
                                    </w:rPr>
                                    <w:t xml:space="preserve">User can Sign in or Sign </w:t>
                                  </w:r>
                                  <w:r w:rsidR="008C6972">
                                    <w:rPr>
                                      <w:lang w:val="en-ZA"/>
                                    </w:rPr>
                                    <w:t>up.</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85AE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6" o:spid="_x0000_s1026" type="#_x0000_t62" style="position:absolute;margin-left:87.85pt;margin-top:14.1pt;width:104.7pt;height:41.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" adj="24819,15564" filled="f" strokecolor="#d55816 [3205]">
                      <v:stroke joinstyle="round"/>
                      <v:textbox inset="3pt,3pt,3pt,3pt">
                        <w:txbxContent>
                          <w:p w14:paraId="6F93D536" w14:textId="2BA91501" w:rsidR="00180874" w:rsidRPr="003B2D4A" w:rsidRDefault="00446713" w:rsidP="00180874">
                            <w:pPr>
                              <w:jc w:val="center"/>
                              <w:rPr>
                                <w:lang w:val="en-ZA"/>
                              </w:rPr>
                            </w:pPr>
                            <w:r>
                              <w:rPr>
                                <w:lang w:val="en-ZA"/>
                              </w:rPr>
                              <w:t xml:space="preserve">User can Sign in or Sign </w:t>
                            </w:r>
                            <w:r w:rsidR="008C6972">
                              <w:rPr>
                                <w:lang w:val="en-ZA"/>
                              </w:rPr>
                              <w:t>up.</w:t>
                            </w:r>
                          </w:p>
                        </w:txbxContent>
                      </v:textbox>
                    </v:shape>
                  </w:pict>
                </mc:Fallback>
              </mc:AlternateContent>
            </w:r>
          </w:p>
          <w:p w14:paraId="17EA9570" w14:textId="00C257E1" w:rsidR="00EC610E" w:rsidRPr="00EC610E" w:rsidRDefault="00EC610E" w:rsidP="00EC610E">
            <w:pPr>
              <w:rPr>
                <w:lang w:val="en-ZA"/>
              </w:rPr>
            </w:pPr>
          </w:p>
          <w:p w14:paraId="483FFA71" w14:textId="01AAB776" w:rsidR="00FF4F1B" w:rsidRDefault="000F11D6" w:rsidP="00C04DF6">
            <w:r>
              <w:rPr>
                <w:noProof/>
              </w:rPr>
              <mc:AlternateContent>
                <mc:Choice Requires="wps">
                  <w:drawing>
                    <wp:anchor distT="0" distB="0" distL="114300" distR="114300" simplePos="0" relativeHeight="251705344" behindDoc="0" locked="0" layoutInCell="1" allowOverlap="1" wp14:anchorId="09D6BF93" wp14:editId="58AEEC53">
                      <wp:simplePos x="0" y="0"/>
                      <wp:positionH relativeFrom="column">
                        <wp:posOffset>3608705</wp:posOffset>
                      </wp:positionH>
                      <wp:positionV relativeFrom="paragraph">
                        <wp:posOffset>54610</wp:posOffset>
                      </wp:positionV>
                      <wp:extent cx="1508125" cy="521970"/>
                      <wp:effectExtent l="0" t="0" r="15875" b="201930"/>
                      <wp:wrapNone/>
                      <wp:docPr id="950658180" name="Speech Bubble: Rectangle with Corners Rounded 6"/>
                      <wp:cNvGraphicFramePr/>
                      <a:graphic xmlns:a="http://schemas.openxmlformats.org/drawingml/2006/main">
                        <a:graphicData uri="http://schemas.microsoft.com/office/word/2010/wordprocessingShape">
                          <wps:wsp>
                            <wps:cNvSpPr/>
                            <wps:spPr>
                              <a:xfrm>
                                <a:off x="0" y="0"/>
                                <a:ext cx="1508125" cy="521970"/>
                              </a:xfrm>
                              <a:prstGeom prst="wedgeRoundRectCallout">
                                <a:avLst>
                                  <a:gd name="adj1" fmla="val -43668"/>
                                  <a:gd name="adj2" fmla="val 83482"/>
                                  <a:gd name="adj3" fmla="val 16667"/>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5126A59" w14:textId="244996FA" w:rsidR="003B2D4A" w:rsidRPr="003B2D4A" w:rsidRDefault="003B2D4A" w:rsidP="003B2D4A">
                                  <w:pPr>
                                    <w:jc w:val="center"/>
                                    <w:rPr>
                                      <w:lang w:val="en-ZA"/>
                                    </w:rPr>
                                  </w:pPr>
                                  <w:r>
                                    <w:rPr>
                                      <w:lang w:val="en-ZA"/>
                                    </w:rPr>
                                    <w:t>Text box for username</w:t>
                                  </w:r>
                                  <w:r w:rsidR="008C6972">
                                    <w:rPr>
                                      <w:lang w:val="en-ZA"/>
                                    </w:rPr>
                                    <w: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6BF93" id="_x0000_s1027" type="#_x0000_t62" style="position:absolute;margin-left:284.15pt;margin-top:4.3pt;width:118.75pt;height:41.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" adj="1368,28832" filled="f" strokecolor="#d55816 [3205]">
                      <v:stroke joinstyle="round"/>
                      <v:textbox inset="3pt,3pt,3pt,3pt">
                        <w:txbxContent>
                          <w:p w14:paraId="15126A59" w14:textId="244996FA" w:rsidR="003B2D4A" w:rsidRPr="003B2D4A" w:rsidRDefault="003B2D4A" w:rsidP="003B2D4A">
                            <w:pPr>
                              <w:jc w:val="center"/>
                              <w:rPr>
                                <w:lang w:val="en-ZA"/>
                              </w:rPr>
                            </w:pPr>
                            <w:r>
                              <w:rPr>
                                <w:lang w:val="en-ZA"/>
                              </w:rPr>
                              <w:t>Text box for username</w:t>
                            </w:r>
                            <w:r w:rsidR="008C6972">
                              <w:rPr>
                                <w:lang w:val="en-ZA"/>
                              </w:rPr>
                              <w:t>.</w:t>
                            </w:r>
                          </w:p>
                        </w:txbxContent>
                      </v:textbox>
                    </v:shape>
                  </w:pict>
                </mc:Fallback>
              </mc:AlternateContent>
            </w:r>
          </w:p>
          <w:p w14:paraId="5D33065A" w14:textId="24D9D8C7" w:rsidR="00FF4F1B" w:rsidRDefault="00FF4F1B" w:rsidP="00C04DF6"/>
          <w:p w14:paraId="30391ED4" w14:textId="3B3CC14D" w:rsidR="00FF4F1B" w:rsidRDefault="000F11D6" w:rsidP="00C04DF6">
            <w:r>
              <w:rPr>
                <w:noProof/>
              </w:rPr>
              <mc:AlternateContent>
                <mc:Choice Requires="wps">
                  <w:drawing>
                    <wp:anchor distT="0" distB="0" distL="114300" distR="114300" simplePos="0" relativeHeight="251707392" behindDoc="0" locked="0" layoutInCell="1" allowOverlap="1" wp14:anchorId="5E075973" wp14:editId="4880ECC0">
                      <wp:simplePos x="0" y="0"/>
                      <wp:positionH relativeFrom="column">
                        <wp:posOffset>1115695</wp:posOffset>
                      </wp:positionH>
                      <wp:positionV relativeFrom="paragraph">
                        <wp:posOffset>39370</wp:posOffset>
                      </wp:positionV>
                      <wp:extent cx="1329690" cy="521970"/>
                      <wp:effectExtent l="0" t="0" r="22860" b="259080"/>
                      <wp:wrapNone/>
                      <wp:docPr id="1363314377" name="Speech Bubble: Rectangle with Corners Rounded 6"/>
                      <wp:cNvGraphicFramePr/>
                      <a:graphic xmlns:a="http://schemas.openxmlformats.org/drawingml/2006/main">
                        <a:graphicData uri="http://schemas.microsoft.com/office/word/2010/wordprocessingShape">
                          <wps:wsp>
                            <wps:cNvSpPr/>
                            <wps:spPr>
                              <a:xfrm>
                                <a:off x="0" y="0"/>
                                <a:ext cx="1329690" cy="521970"/>
                              </a:xfrm>
                              <a:prstGeom prst="wedgeRoundRectCallout">
                                <a:avLst>
                                  <a:gd name="adj1" fmla="val 49719"/>
                                  <a:gd name="adj2" fmla="val 94857"/>
                                  <a:gd name="adj3" fmla="val 16667"/>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9EB6322" w14:textId="1097A2B4" w:rsidR="00280FDF" w:rsidRPr="003B2D4A" w:rsidRDefault="00280FDF" w:rsidP="00280FDF">
                                  <w:pPr>
                                    <w:jc w:val="center"/>
                                    <w:rPr>
                                      <w:lang w:val="en-ZA"/>
                                    </w:rPr>
                                  </w:pPr>
                                  <w:r>
                                    <w:rPr>
                                      <w:lang w:val="en-ZA"/>
                                    </w:rPr>
                                    <w:t xml:space="preserve">Text box for </w:t>
                                  </w:r>
                                  <w:r w:rsidR="0056493B">
                                    <w:rPr>
                                      <w:lang w:val="en-ZA"/>
                                    </w:rPr>
                                    <w:t>password</w:t>
                                  </w:r>
                                  <w:r w:rsidR="008C6972">
                                    <w:rPr>
                                      <w:lang w:val="en-ZA"/>
                                    </w:rPr>
                                    <w: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75973" id="_x0000_s1028" type="#_x0000_t62" style="position:absolute;margin-left:87.85pt;margin-top:3.1pt;width:104.7pt;height:41.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" adj="21539,31289" filled="f" strokecolor="#d55816 [3205]">
                      <v:stroke joinstyle="round"/>
                      <v:textbox inset="3pt,3pt,3pt,3pt">
                        <w:txbxContent>
                          <w:p w14:paraId="59EB6322" w14:textId="1097A2B4" w:rsidR="00280FDF" w:rsidRPr="003B2D4A" w:rsidRDefault="00280FDF" w:rsidP="00280FDF">
                            <w:pPr>
                              <w:jc w:val="center"/>
                              <w:rPr>
                                <w:lang w:val="en-ZA"/>
                              </w:rPr>
                            </w:pPr>
                            <w:r>
                              <w:rPr>
                                <w:lang w:val="en-ZA"/>
                              </w:rPr>
                              <w:t xml:space="preserve">Text box for </w:t>
                            </w:r>
                            <w:r w:rsidR="0056493B">
                              <w:rPr>
                                <w:lang w:val="en-ZA"/>
                              </w:rPr>
                              <w:t>password</w:t>
                            </w:r>
                            <w:r w:rsidR="008C6972">
                              <w:rPr>
                                <w:lang w:val="en-ZA"/>
                              </w:rPr>
                              <w:t>.</w:t>
                            </w:r>
                          </w:p>
                        </w:txbxContent>
                      </v:textbox>
                    </v:shape>
                  </w:pict>
                </mc:Fallback>
              </mc:AlternateContent>
            </w:r>
          </w:p>
          <w:p w14:paraId="02F84131" w14:textId="31C76699" w:rsidR="00FF4F1B" w:rsidRDefault="00FF4F1B" w:rsidP="00C04DF6"/>
          <w:p w14:paraId="0867CC45" w14:textId="13C77825" w:rsidR="00FF4F1B" w:rsidRDefault="00FF4F1B" w:rsidP="00C04DF6"/>
          <w:p w14:paraId="4ED1C444" w14:textId="2EA78D27" w:rsidR="00FF4F1B" w:rsidRDefault="00FF4F1B" w:rsidP="00C04DF6"/>
          <w:p w14:paraId="5DBEA57F" w14:textId="6548F73C" w:rsidR="00FF4F1B" w:rsidRDefault="000F11D6" w:rsidP="00C04DF6">
            <w:r>
              <w:rPr>
                <w:noProof/>
              </w:rPr>
              <mc:AlternateContent>
                <mc:Choice Requires="wps">
                  <w:drawing>
                    <wp:anchor distT="0" distB="0" distL="114300" distR="114300" simplePos="0" relativeHeight="251711488" behindDoc="0" locked="0" layoutInCell="1" allowOverlap="1" wp14:anchorId="1793ADBF" wp14:editId="62467379">
                      <wp:simplePos x="0" y="0"/>
                      <wp:positionH relativeFrom="column">
                        <wp:posOffset>3787775</wp:posOffset>
                      </wp:positionH>
                      <wp:positionV relativeFrom="paragraph">
                        <wp:posOffset>78105</wp:posOffset>
                      </wp:positionV>
                      <wp:extent cx="1329690" cy="521970"/>
                      <wp:effectExtent l="133350" t="0" r="22860" b="11430"/>
                      <wp:wrapNone/>
                      <wp:docPr id="1066710318" name="Speech Bubble: Rectangle with Corners Rounded 6"/>
                      <wp:cNvGraphicFramePr/>
                      <a:graphic xmlns:a="http://schemas.openxmlformats.org/drawingml/2006/main">
                        <a:graphicData uri="http://schemas.microsoft.com/office/word/2010/wordprocessingShape">
                          <wps:wsp>
                            <wps:cNvSpPr/>
                            <wps:spPr>
                              <a:xfrm>
                                <a:off x="0" y="0"/>
                                <a:ext cx="1329690" cy="521970"/>
                              </a:xfrm>
                              <a:prstGeom prst="wedgeRoundRectCallout">
                                <a:avLst>
                                  <a:gd name="adj1" fmla="val -59238"/>
                                  <a:gd name="adj2" fmla="val 22054"/>
                                  <a:gd name="adj3" fmla="val 16667"/>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BF646B2" w14:textId="3631C884" w:rsidR="00360C03" w:rsidRPr="003B2D4A" w:rsidRDefault="00D3686B" w:rsidP="00360C03">
                                  <w:pPr>
                                    <w:jc w:val="center"/>
                                    <w:rPr>
                                      <w:lang w:val="en-ZA"/>
                                    </w:rPr>
                                  </w:pPr>
                                  <w:r>
                                    <w:rPr>
                                      <w:lang w:val="en-ZA"/>
                                    </w:rPr>
                                    <w:t>After Login enter chat app</w:t>
                                  </w:r>
                                  <w:r w:rsidR="008C6972">
                                    <w:rPr>
                                      <w:lang w:val="en-ZA"/>
                                    </w:rPr>
                                    <w: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3ADBF" id="_x0000_s1029" type="#_x0000_t62" style="position:absolute;margin-left:298.25pt;margin-top:6.15pt;width:104.7pt;height:4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" adj="-1995,15564" filled="f" strokecolor="#d55816 [3205]">
                      <v:stroke joinstyle="round"/>
                      <v:textbox inset="3pt,3pt,3pt,3pt">
                        <w:txbxContent>
                          <w:p w14:paraId="7BF646B2" w14:textId="3631C884" w:rsidR="00360C03" w:rsidRPr="003B2D4A" w:rsidRDefault="00D3686B" w:rsidP="00360C03">
                            <w:pPr>
                              <w:jc w:val="center"/>
                              <w:rPr>
                                <w:lang w:val="en-ZA"/>
                              </w:rPr>
                            </w:pPr>
                            <w:r>
                              <w:rPr>
                                <w:lang w:val="en-ZA"/>
                              </w:rPr>
                              <w:t>After Login enter chat app</w:t>
                            </w:r>
                            <w:r w:rsidR="008C6972">
                              <w:rPr>
                                <w:lang w:val="en-ZA"/>
                              </w:rPr>
                              <w:t>.</w:t>
                            </w:r>
                          </w:p>
                        </w:txbxContent>
                      </v:textbox>
                    </v:shape>
                  </w:pict>
                </mc:Fallback>
              </mc:AlternateContent>
            </w:r>
          </w:p>
          <w:p w14:paraId="2BACB8F2" w14:textId="588C54E3" w:rsidR="00FF4F1B" w:rsidRDefault="00FF4F1B" w:rsidP="00C04DF6"/>
          <w:p w14:paraId="5817F495" w14:textId="2101287C" w:rsidR="00FF4F1B" w:rsidRDefault="00FF4F1B" w:rsidP="00C04DF6"/>
          <w:p w14:paraId="197C7C06" w14:textId="75A29B49" w:rsidR="00FF4F1B" w:rsidRDefault="00FF4F1B" w:rsidP="00C04DF6"/>
          <w:p w14:paraId="610D7B99" w14:textId="3C13C080" w:rsidR="00FF4F1B" w:rsidRDefault="00FF4F1B" w:rsidP="00C04DF6"/>
          <w:p w14:paraId="380CE53A" w14:textId="6658D677" w:rsidR="00FF4F1B" w:rsidRDefault="00B408BE" w:rsidP="00C04DF6">
            <w:r w:rsidRPr="00503CA7">
              <w:rPr>
                <w:noProof/>
                <w:lang w:val="en-ZA"/>
              </w:rPr>
              <w:drawing>
                <wp:anchor distT="0" distB="0" distL="114300" distR="114300" simplePos="0" relativeHeight="251712512" behindDoc="1" locked="0" layoutInCell="1" allowOverlap="1" wp14:anchorId="6C12F7C8" wp14:editId="3FA12F93">
                  <wp:simplePos x="0" y="0"/>
                  <wp:positionH relativeFrom="column">
                    <wp:posOffset>1294130</wp:posOffset>
                  </wp:positionH>
                  <wp:positionV relativeFrom="paragraph">
                    <wp:posOffset>117475</wp:posOffset>
                  </wp:positionV>
                  <wp:extent cx="3549650" cy="2778760"/>
                  <wp:effectExtent l="0" t="0" r="0" b="2540"/>
                  <wp:wrapTight wrapText="bothSides">
                    <wp:wrapPolygon edited="0">
                      <wp:start x="0" y="0"/>
                      <wp:lineTo x="0" y="21472"/>
                      <wp:lineTo x="21445" y="21472"/>
                      <wp:lineTo x="21445" y="0"/>
                      <wp:lineTo x="0" y="0"/>
                    </wp:wrapPolygon>
                  </wp:wrapTight>
                  <wp:docPr id="2034214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9650"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2DAC3" w14:textId="4C8033ED" w:rsidR="00B408BE" w:rsidRDefault="008C6972" w:rsidP="00C04DF6">
            <w:pPr>
              <w:rPr>
                <w:b/>
                <w:bCs/>
                <w:sz w:val="28"/>
                <w:szCs w:val="28"/>
                <w:u w:val="single"/>
              </w:rPr>
            </w:pPr>
            <w:r>
              <w:rPr>
                <w:noProof/>
              </w:rPr>
              <mc:AlternateContent>
                <mc:Choice Requires="wps">
                  <w:drawing>
                    <wp:anchor distT="0" distB="0" distL="114300" distR="114300" simplePos="0" relativeHeight="251716608" behindDoc="0" locked="0" layoutInCell="1" allowOverlap="1" wp14:anchorId="3434ED23" wp14:editId="1C58671E">
                      <wp:simplePos x="0" y="0"/>
                      <wp:positionH relativeFrom="column">
                        <wp:posOffset>3514725</wp:posOffset>
                      </wp:positionH>
                      <wp:positionV relativeFrom="paragraph">
                        <wp:posOffset>177800</wp:posOffset>
                      </wp:positionV>
                      <wp:extent cx="1329690" cy="712470"/>
                      <wp:effectExtent l="19050" t="0" r="22860" b="392430"/>
                      <wp:wrapNone/>
                      <wp:docPr id="1508237616" name="Speech Bubble: Rectangle with Corners Rounded 6"/>
                      <wp:cNvGraphicFramePr/>
                      <a:graphic xmlns:a="http://schemas.openxmlformats.org/drawingml/2006/main">
                        <a:graphicData uri="http://schemas.microsoft.com/office/word/2010/wordprocessingShape">
                          <wps:wsp>
                            <wps:cNvSpPr/>
                            <wps:spPr>
                              <a:xfrm>
                                <a:off x="4429496" y="6745184"/>
                                <a:ext cx="1329690" cy="712470"/>
                              </a:xfrm>
                              <a:prstGeom prst="wedgeRoundRectCallout">
                                <a:avLst>
                                  <a:gd name="adj1" fmla="val -50307"/>
                                  <a:gd name="adj2" fmla="val 103823"/>
                                  <a:gd name="adj3" fmla="val 16667"/>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8726618" w14:textId="532E7EDC" w:rsidR="008C6972" w:rsidRPr="003B2D4A" w:rsidRDefault="008C6972" w:rsidP="008C6972">
                                  <w:pPr>
                                    <w:jc w:val="center"/>
                                    <w:rPr>
                                      <w:lang w:val="en-ZA"/>
                                    </w:rPr>
                                  </w:pPr>
                                  <w:r>
                                    <w:rPr>
                                      <w:lang w:val="en-ZA"/>
                                    </w:rPr>
                                    <w:t>Sign up with name and surname</w:t>
                                  </w:r>
                                  <w:r w:rsidR="007A2572">
                                    <w:rPr>
                                      <w:lang w:val="en-ZA"/>
                                    </w:rPr>
                                    <w: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4ED23" id="_x0000_s1030" type="#_x0000_t62" style="position:absolute;margin-left:276.75pt;margin-top:14pt;width:104.7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" adj="-66,33226" filled="f" strokecolor="#d55816 [3205]">
                      <v:stroke joinstyle="round"/>
                      <v:textbox inset="3pt,3pt,3pt,3pt">
                        <w:txbxContent>
                          <w:p w14:paraId="68726618" w14:textId="532E7EDC" w:rsidR="008C6972" w:rsidRPr="003B2D4A" w:rsidRDefault="008C6972" w:rsidP="008C6972">
                            <w:pPr>
                              <w:jc w:val="center"/>
                              <w:rPr>
                                <w:lang w:val="en-ZA"/>
                              </w:rPr>
                            </w:pPr>
                            <w:r>
                              <w:rPr>
                                <w:lang w:val="en-ZA"/>
                              </w:rPr>
                              <w:t>Sign up with name and surname</w:t>
                            </w:r>
                            <w:r w:rsidR="007A2572">
                              <w:rPr>
                                <w:lang w:val="en-ZA"/>
                              </w:rPr>
                              <w:t>.</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15C1A6" wp14:editId="514AD122">
                      <wp:simplePos x="0" y="0"/>
                      <wp:positionH relativeFrom="column">
                        <wp:posOffset>1294130</wp:posOffset>
                      </wp:positionH>
                      <wp:positionV relativeFrom="paragraph">
                        <wp:posOffset>95885</wp:posOffset>
                      </wp:positionV>
                      <wp:extent cx="1329690" cy="521970"/>
                      <wp:effectExtent l="0" t="0" r="22860" b="259080"/>
                      <wp:wrapNone/>
                      <wp:docPr id="682506480" name="Speech Bubble: Rectangle with Corners Rounded 6"/>
                      <wp:cNvGraphicFramePr/>
                      <a:graphic xmlns:a="http://schemas.openxmlformats.org/drawingml/2006/main">
                        <a:graphicData uri="http://schemas.microsoft.com/office/word/2010/wordprocessingShape">
                          <wps:wsp>
                            <wps:cNvSpPr/>
                            <wps:spPr>
                              <a:xfrm>
                                <a:off x="0" y="0"/>
                                <a:ext cx="1329690" cy="521970"/>
                              </a:xfrm>
                              <a:prstGeom prst="wedgeRoundRectCallout">
                                <a:avLst>
                                  <a:gd name="adj1" fmla="val 49719"/>
                                  <a:gd name="adj2" fmla="val 94857"/>
                                  <a:gd name="adj3" fmla="val 16667"/>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EC3FCA3" w14:textId="51538A8B" w:rsidR="008C6972" w:rsidRPr="003B2D4A" w:rsidRDefault="008C6972" w:rsidP="008C6972">
                                  <w:pPr>
                                    <w:jc w:val="center"/>
                                    <w:rPr>
                                      <w:lang w:val="en-ZA"/>
                                    </w:rPr>
                                  </w:pPr>
                                  <w:r>
                                    <w:rPr>
                                      <w:lang w:val="en-ZA"/>
                                    </w:rPr>
                                    <w:t>User can choose own username.</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1A6" id="_x0000_s1031" type="#_x0000_t62" style="position:absolute;margin-left:101.9pt;margin-top:7.55pt;width:104.7pt;height:4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" adj="21539,31289" filled="f" strokecolor="#d55816 [3205]">
                      <v:stroke joinstyle="round"/>
                      <v:textbox inset="3pt,3pt,3pt,3pt">
                        <w:txbxContent>
                          <w:p w14:paraId="3EC3FCA3" w14:textId="51538A8B" w:rsidR="008C6972" w:rsidRPr="003B2D4A" w:rsidRDefault="008C6972" w:rsidP="008C6972">
                            <w:pPr>
                              <w:jc w:val="center"/>
                              <w:rPr>
                                <w:lang w:val="en-ZA"/>
                              </w:rPr>
                            </w:pPr>
                            <w:r>
                              <w:rPr>
                                <w:lang w:val="en-ZA"/>
                              </w:rPr>
                              <w:t>User can choose own username.</w:t>
                            </w:r>
                          </w:p>
                        </w:txbxContent>
                      </v:textbox>
                    </v:shape>
                  </w:pict>
                </mc:Fallback>
              </mc:AlternateContent>
            </w:r>
          </w:p>
          <w:p w14:paraId="6164E9B2" w14:textId="2C7F9EEE" w:rsidR="00B408BE" w:rsidRDefault="00B408BE" w:rsidP="00C04DF6">
            <w:pPr>
              <w:rPr>
                <w:b/>
                <w:bCs/>
                <w:sz w:val="28"/>
                <w:szCs w:val="28"/>
                <w:u w:val="single"/>
              </w:rPr>
            </w:pPr>
          </w:p>
          <w:p w14:paraId="255AC8A4" w14:textId="108B0DFD" w:rsidR="00B408BE" w:rsidRDefault="00B408BE" w:rsidP="00C04DF6">
            <w:pPr>
              <w:rPr>
                <w:b/>
                <w:bCs/>
                <w:sz w:val="28"/>
                <w:szCs w:val="28"/>
                <w:u w:val="single"/>
              </w:rPr>
            </w:pPr>
          </w:p>
          <w:p w14:paraId="155A17FF" w14:textId="1033DCC1" w:rsidR="00B408BE" w:rsidRDefault="00B408BE" w:rsidP="00C04DF6">
            <w:pPr>
              <w:rPr>
                <w:b/>
                <w:bCs/>
                <w:sz w:val="28"/>
                <w:szCs w:val="28"/>
                <w:u w:val="single"/>
              </w:rPr>
            </w:pPr>
          </w:p>
          <w:p w14:paraId="7E955214" w14:textId="62EACE49" w:rsidR="00B408BE" w:rsidRDefault="008C6972" w:rsidP="00C04DF6">
            <w:pPr>
              <w:rPr>
                <w:b/>
                <w:bCs/>
                <w:sz w:val="28"/>
                <w:szCs w:val="28"/>
                <w:u w:val="single"/>
              </w:rPr>
            </w:pPr>
            <w:r>
              <w:rPr>
                <w:noProof/>
              </w:rPr>
              <mc:AlternateContent>
                <mc:Choice Requires="wps">
                  <w:drawing>
                    <wp:anchor distT="0" distB="0" distL="114300" distR="114300" simplePos="0" relativeHeight="251718656" behindDoc="0" locked="0" layoutInCell="1" allowOverlap="1" wp14:anchorId="009F720E" wp14:editId="6EDA990D">
                      <wp:simplePos x="0" y="0"/>
                      <wp:positionH relativeFrom="column">
                        <wp:posOffset>1294130</wp:posOffset>
                      </wp:positionH>
                      <wp:positionV relativeFrom="paragraph">
                        <wp:posOffset>210820</wp:posOffset>
                      </wp:positionV>
                      <wp:extent cx="1257935" cy="664845"/>
                      <wp:effectExtent l="0" t="0" r="37465" b="192405"/>
                      <wp:wrapNone/>
                      <wp:docPr id="562758438" name="Speech Bubble: Rectangle with Corners Rounded 6"/>
                      <wp:cNvGraphicFramePr/>
                      <a:graphic xmlns:a="http://schemas.openxmlformats.org/drawingml/2006/main">
                        <a:graphicData uri="http://schemas.microsoft.com/office/word/2010/wordprocessingShape">
                          <wps:wsp>
                            <wps:cNvSpPr/>
                            <wps:spPr>
                              <a:xfrm>
                                <a:off x="2208810" y="7635834"/>
                                <a:ext cx="1257935" cy="664845"/>
                              </a:xfrm>
                              <a:prstGeom prst="wedgeRoundRectCallout">
                                <a:avLst>
                                  <a:gd name="adj1" fmla="val 50663"/>
                                  <a:gd name="adj2" fmla="val 73423"/>
                                  <a:gd name="adj3" fmla="val 16667"/>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3BB452F" w14:textId="0C67B3D5" w:rsidR="008C6972" w:rsidRPr="003B2D4A" w:rsidRDefault="003C4AAC" w:rsidP="003C4AAC">
                                  <w:pPr>
                                    <w:jc w:val="center"/>
                                    <w:rPr>
                                      <w:lang w:val="en-ZA"/>
                                    </w:rPr>
                                  </w:pPr>
                                  <w:r>
                                    <w:rPr>
                                      <w:lang w:val="en-ZA"/>
                                    </w:rPr>
                                    <w:t>Create password and confirm</w:t>
                                  </w:r>
                                  <w:r w:rsidR="008C6972">
                                    <w:rPr>
                                      <w:lang w:val="en-ZA"/>
                                    </w:rPr>
                                    <w: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F720E" id="_x0000_s1032" type="#_x0000_t62" style="position:absolute;margin-left:101.9pt;margin-top:16.6pt;width:99.05pt;height:52.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" adj="21743,26659" filled="f" strokecolor="#d55816 [3205]">
                      <v:stroke joinstyle="round"/>
                      <v:textbox inset="3pt,3pt,3pt,3pt">
                        <w:txbxContent>
                          <w:p w14:paraId="73BB452F" w14:textId="0C67B3D5" w:rsidR="008C6972" w:rsidRPr="003B2D4A" w:rsidRDefault="003C4AAC" w:rsidP="003C4AAC">
                            <w:pPr>
                              <w:jc w:val="center"/>
                              <w:rPr>
                                <w:lang w:val="en-ZA"/>
                              </w:rPr>
                            </w:pPr>
                            <w:r>
                              <w:rPr>
                                <w:lang w:val="en-ZA"/>
                              </w:rPr>
                              <w:t>Create password and confirm</w:t>
                            </w:r>
                            <w:r w:rsidR="008C6972">
                              <w:rPr>
                                <w:lang w:val="en-ZA"/>
                              </w:rPr>
                              <w:t>.</w:t>
                            </w:r>
                          </w:p>
                        </w:txbxContent>
                      </v:textbox>
                    </v:shape>
                  </w:pict>
                </mc:Fallback>
              </mc:AlternateContent>
            </w:r>
          </w:p>
          <w:p w14:paraId="1D92DDB9" w14:textId="44021080" w:rsidR="00B408BE" w:rsidRDefault="00B408BE" w:rsidP="00C04DF6">
            <w:pPr>
              <w:rPr>
                <w:b/>
                <w:bCs/>
                <w:sz w:val="28"/>
                <w:szCs w:val="28"/>
                <w:u w:val="single"/>
              </w:rPr>
            </w:pPr>
          </w:p>
          <w:p w14:paraId="04EBC2FF" w14:textId="3BF55F29" w:rsidR="00B408BE" w:rsidRDefault="00F838A4" w:rsidP="00C04DF6">
            <w:pPr>
              <w:rPr>
                <w:b/>
                <w:bCs/>
                <w:sz w:val="28"/>
                <w:szCs w:val="28"/>
                <w:u w:val="single"/>
              </w:rPr>
            </w:pPr>
            <w:r>
              <w:rPr>
                <w:noProof/>
              </w:rPr>
              <mc:AlternateContent>
                <mc:Choice Requires="wps">
                  <w:drawing>
                    <wp:anchor distT="0" distB="0" distL="114300" distR="114300" simplePos="0" relativeHeight="251720704" behindDoc="0" locked="0" layoutInCell="1" allowOverlap="1" wp14:anchorId="475ADCA9" wp14:editId="247644F4">
                      <wp:simplePos x="0" y="0"/>
                      <wp:positionH relativeFrom="column">
                        <wp:posOffset>3629025</wp:posOffset>
                      </wp:positionH>
                      <wp:positionV relativeFrom="paragraph">
                        <wp:posOffset>149860</wp:posOffset>
                      </wp:positionV>
                      <wp:extent cx="1209675" cy="759460"/>
                      <wp:effectExtent l="19050" t="0" r="28575" b="212090"/>
                      <wp:wrapNone/>
                      <wp:docPr id="1559308587" name="Speech Bubble: Rectangle with Corners Rounded 6"/>
                      <wp:cNvGraphicFramePr/>
                      <a:graphic xmlns:a="http://schemas.openxmlformats.org/drawingml/2006/main">
                        <a:graphicData uri="http://schemas.microsoft.com/office/word/2010/wordprocessingShape">
                          <wps:wsp>
                            <wps:cNvSpPr/>
                            <wps:spPr>
                              <a:xfrm>
                                <a:off x="0" y="0"/>
                                <a:ext cx="1209675" cy="759460"/>
                              </a:xfrm>
                              <a:prstGeom prst="wedgeRoundRectCallout">
                                <a:avLst>
                                  <a:gd name="adj1" fmla="val -50414"/>
                                  <a:gd name="adj2" fmla="val 74641"/>
                                  <a:gd name="adj3" fmla="val 16667"/>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4E6BBA1" w14:textId="39C59092" w:rsidR="00F838A4" w:rsidRPr="003B2D4A" w:rsidRDefault="007A2572" w:rsidP="00F838A4">
                                  <w:pPr>
                                    <w:jc w:val="center"/>
                                    <w:rPr>
                                      <w:lang w:val="en-ZA"/>
                                    </w:rPr>
                                  </w:pPr>
                                  <w:r>
                                    <w:rPr>
                                      <w:lang w:val="en-ZA"/>
                                    </w:rPr>
                                    <w:t>Safes the user, user can now log in.</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DCA9" id="_x0000_s1033" type="#_x0000_t62" style="position:absolute;margin-left:285.75pt;margin-top:11.8pt;width:95.25pt;height:5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" adj="-89,26922" filled="f" strokecolor="#d55816 [3205]">
                      <v:stroke joinstyle="round"/>
                      <v:textbox inset="3pt,3pt,3pt,3pt">
                        <w:txbxContent>
                          <w:p w14:paraId="44E6BBA1" w14:textId="39C59092" w:rsidR="00F838A4" w:rsidRPr="003B2D4A" w:rsidRDefault="007A2572" w:rsidP="00F838A4">
                            <w:pPr>
                              <w:jc w:val="center"/>
                              <w:rPr>
                                <w:lang w:val="en-ZA"/>
                              </w:rPr>
                            </w:pPr>
                            <w:r>
                              <w:rPr>
                                <w:lang w:val="en-ZA"/>
                              </w:rPr>
                              <w:t>Safes the user, user can now log in.</w:t>
                            </w:r>
                          </w:p>
                        </w:txbxContent>
                      </v:textbox>
                    </v:shape>
                  </w:pict>
                </mc:Fallback>
              </mc:AlternateContent>
            </w:r>
          </w:p>
          <w:p w14:paraId="330670B4" w14:textId="67FDECF6" w:rsidR="00B408BE" w:rsidRDefault="00B408BE" w:rsidP="00C04DF6">
            <w:pPr>
              <w:rPr>
                <w:b/>
                <w:bCs/>
                <w:sz w:val="28"/>
                <w:szCs w:val="28"/>
                <w:u w:val="single"/>
              </w:rPr>
            </w:pPr>
          </w:p>
          <w:p w14:paraId="3EE00B2C" w14:textId="2CDF8546" w:rsidR="00B408BE" w:rsidRDefault="00B408BE" w:rsidP="00C04DF6">
            <w:pPr>
              <w:rPr>
                <w:b/>
                <w:bCs/>
                <w:sz w:val="28"/>
                <w:szCs w:val="28"/>
                <w:u w:val="single"/>
              </w:rPr>
            </w:pPr>
          </w:p>
          <w:p w14:paraId="4DA8903B" w14:textId="5E1C26B7" w:rsidR="00B408BE" w:rsidRDefault="00B408BE" w:rsidP="00C04DF6">
            <w:pPr>
              <w:rPr>
                <w:b/>
                <w:bCs/>
                <w:sz w:val="28"/>
                <w:szCs w:val="28"/>
                <w:u w:val="single"/>
              </w:rPr>
            </w:pPr>
          </w:p>
          <w:p w14:paraId="070FBEC9" w14:textId="1A1841BF" w:rsidR="00B408BE" w:rsidRDefault="00B408BE" w:rsidP="00C04DF6">
            <w:pPr>
              <w:rPr>
                <w:b/>
                <w:bCs/>
                <w:sz w:val="28"/>
                <w:szCs w:val="28"/>
                <w:u w:val="single"/>
              </w:rPr>
            </w:pPr>
          </w:p>
          <w:p w14:paraId="410C36DA" w14:textId="79185038" w:rsidR="00B408BE" w:rsidRDefault="00B408BE" w:rsidP="00C04DF6">
            <w:pPr>
              <w:rPr>
                <w:b/>
                <w:bCs/>
                <w:sz w:val="28"/>
                <w:szCs w:val="28"/>
                <w:u w:val="single"/>
              </w:rPr>
            </w:pPr>
          </w:p>
          <w:p w14:paraId="1DCF8D2E" w14:textId="7B6942E4" w:rsidR="00B408BE" w:rsidRDefault="00B408BE" w:rsidP="00C04DF6">
            <w:pPr>
              <w:rPr>
                <w:b/>
                <w:bCs/>
                <w:sz w:val="28"/>
                <w:szCs w:val="28"/>
                <w:u w:val="single"/>
              </w:rPr>
            </w:pPr>
          </w:p>
          <w:p w14:paraId="6AFEE961" w14:textId="5303DEDD" w:rsidR="00C04DF6" w:rsidRPr="00C04DF6" w:rsidRDefault="00C04DF6" w:rsidP="00C04DF6">
            <w:pPr>
              <w:rPr>
                <w:b/>
                <w:bCs/>
                <w:sz w:val="28"/>
                <w:szCs w:val="28"/>
                <w:u w:val="single"/>
              </w:rPr>
            </w:pPr>
            <w:r w:rsidRPr="00C04DF6">
              <w:rPr>
                <w:b/>
                <w:bCs/>
                <w:sz w:val="28"/>
                <w:szCs w:val="28"/>
                <w:u w:val="single"/>
              </w:rPr>
              <w:lastRenderedPageBreak/>
              <w:t>Direct Messaging and Friends:</w:t>
            </w:r>
          </w:p>
          <w:p w14:paraId="504C21B4" w14:textId="26F6E273" w:rsidR="00C04DF6" w:rsidRDefault="00536F55" w:rsidP="00C04DF6">
            <w:r>
              <w:rPr>
                <w:noProof/>
              </w:rPr>
              <mc:AlternateContent>
                <mc:Choice Requires="wps">
                  <w:drawing>
                    <wp:anchor distT="0" distB="0" distL="114300" distR="114300" simplePos="0" relativeHeight="251734016" behindDoc="0" locked="0" layoutInCell="1" allowOverlap="1" wp14:anchorId="43843044" wp14:editId="6471CE22">
                      <wp:simplePos x="0" y="0"/>
                      <wp:positionH relativeFrom="column">
                        <wp:posOffset>4358005</wp:posOffset>
                      </wp:positionH>
                      <wp:positionV relativeFrom="paragraph">
                        <wp:posOffset>2872105</wp:posOffset>
                      </wp:positionV>
                      <wp:extent cx="1257935" cy="534035"/>
                      <wp:effectExtent l="0" t="0" r="18415" b="227965"/>
                      <wp:wrapNone/>
                      <wp:docPr id="1488112911" name="Speech Bubble: Rectangle with Corners Rounded 6"/>
                      <wp:cNvGraphicFramePr/>
                      <a:graphic xmlns:a="http://schemas.openxmlformats.org/drawingml/2006/main">
                        <a:graphicData uri="http://schemas.microsoft.com/office/word/2010/wordprocessingShape">
                          <wps:wsp>
                            <wps:cNvSpPr/>
                            <wps:spPr>
                              <a:xfrm>
                                <a:off x="0" y="0"/>
                                <a:ext cx="1257935" cy="534035"/>
                              </a:xfrm>
                              <a:prstGeom prst="wedgeRoundRectCallout">
                                <a:avLst>
                                  <a:gd name="adj1" fmla="val 21398"/>
                                  <a:gd name="adj2" fmla="val 86766"/>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8110D75" w14:textId="54D8D1F2" w:rsidR="00536F55" w:rsidRPr="003B2D4A" w:rsidRDefault="00536F55" w:rsidP="00536F55">
                                  <w:pPr>
                                    <w:jc w:val="center"/>
                                    <w:rPr>
                                      <w:lang w:val="en-ZA"/>
                                    </w:rPr>
                                  </w:pPr>
                                  <w:r>
                                    <w:rPr>
                                      <w:lang w:val="en-ZA"/>
                                    </w:rPr>
                                    <w:t>Send messages and clear chats</w:t>
                                  </w:r>
                                  <w:r w:rsidR="008F3C93">
                                    <w:rPr>
                                      <w:lang w:val="en-ZA"/>
                                    </w:rPr>
                                    <w: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43044" id="_x0000_s1034" type="#_x0000_t62" style="position:absolute;margin-left:343.15pt;margin-top:226.15pt;width:99.05pt;height:42.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" adj="15422,29541" filled="f" strokecolor="black [3213]">
                      <v:stroke joinstyle="round"/>
                      <v:textbox inset="3pt,3pt,3pt,3pt">
                        <w:txbxContent>
                          <w:p w14:paraId="08110D75" w14:textId="54D8D1F2" w:rsidR="00536F55" w:rsidRPr="003B2D4A" w:rsidRDefault="00536F55" w:rsidP="00536F55">
                            <w:pPr>
                              <w:jc w:val="center"/>
                              <w:rPr>
                                <w:lang w:val="en-ZA"/>
                              </w:rPr>
                            </w:pPr>
                            <w:r>
                              <w:rPr>
                                <w:lang w:val="en-ZA"/>
                              </w:rPr>
                              <w:t>Send messages and clear chats</w:t>
                            </w:r>
                            <w:r w:rsidR="008F3C93">
                              <w:rPr>
                                <w:lang w:val="en-ZA"/>
                              </w:rPr>
                              <w:t>.</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4A373C71" wp14:editId="560A6678">
                      <wp:simplePos x="0" y="0"/>
                      <wp:positionH relativeFrom="column">
                        <wp:posOffset>1519555</wp:posOffset>
                      </wp:positionH>
                      <wp:positionV relativeFrom="paragraph">
                        <wp:posOffset>2978785</wp:posOffset>
                      </wp:positionV>
                      <wp:extent cx="1257935" cy="534035"/>
                      <wp:effectExtent l="0" t="0" r="18415" b="227965"/>
                      <wp:wrapNone/>
                      <wp:docPr id="1253827067" name="Speech Bubble: Rectangle with Corners Rounded 6"/>
                      <wp:cNvGraphicFramePr/>
                      <a:graphic xmlns:a="http://schemas.openxmlformats.org/drawingml/2006/main">
                        <a:graphicData uri="http://schemas.microsoft.com/office/word/2010/wordprocessingShape">
                          <wps:wsp>
                            <wps:cNvSpPr/>
                            <wps:spPr>
                              <a:xfrm>
                                <a:off x="2434442" y="3864429"/>
                                <a:ext cx="1257935" cy="534035"/>
                              </a:xfrm>
                              <a:prstGeom prst="wedgeRoundRectCallout">
                                <a:avLst>
                                  <a:gd name="adj1" fmla="val 21398"/>
                                  <a:gd name="adj2" fmla="val 86766"/>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60B9B5F" w14:textId="0582C6E5" w:rsidR="00536F55" w:rsidRPr="003B2D4A" w:rsidRDefault="00536F55" w:rsidP="00536F55">
                                  <w:pPr>
                                    <w:jc w:val="center"/>
                                    <w:rPr>
                                      <w:lang w:val="en-ZA"/>
                                    </w:rPr>
                                  </w:pPr>
                                  <w:r>
                                    <w:rPr>
                                      <w:lang w:val="en-ZA"/>
                                    </w:rPr>
                                    <w:t>Type messages here.</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3C71" id="_x0000_s1035" type="#_x0000_t62" style="position:absolute;margin-left:119.65pt;margin-top:234.55pt;width:99.05pt;height:42.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" adj="15422,29541" filled="f" strokecolor="black [3213]">
                      <v:stroke joinstyle="round"/>
                      <v:textbox inset="3pt,3pt,3pt,3pt">
                        <w:txbxContent>
                          <w:p w14:paraId="560B9B5F" w14:textId="0582C6E5" w:rsidR="00536F55" w:rsidRPr="003B2D4A" w:rsidRDefault="00536F55" w:rsidP="00536F55">
                            <w:pPr>
                              <w:jc w:val="center"/>
                              <w:rPr>
                                <w:lang w:val="en-ZA"/>
                              </w:rPr>
                            </w:pPr>
                            <w:r>
                              <w:rPr>
                                <w:lang w:val="en-ZA"/>
                              </w:rPr>
                              <w:t>Type messages here.</w:t>
                            </w:r>
                          </w:p>
                        </w:txbxContent>
                      </v:textbox>
                    </v:shape>
                  </w:pict>
                </mc:Fallback>
              </mc:AlternateContent>
            </w:r>
            <w:r w:rsidR="0024584F">
              <w:rPr>
                <w:noProof/>
              </w:rPr>
              <mc:AlternateContent>
                <mc:Choice Requires="wps">
                  <w:drawing>
                    <wp:anchor distT="0" distB="0" distL="114300" distR="114300" simplePos="0" relativeHeight="251729920" behindDoc="0" locked="0" layoutInCell="1" allowOverlap="1" wp14:anchorId="24610F98" wp14:editId="622EF989">
                      <wp:simplePos x="0" y="0"/>
                      <wp:positionH relativeFrom="column">
                        <wp:posOffset>0</wp:posOffset>
                      </wp:positionH>
                      <wp:positionV relativeFrom="paragraph">
                        <wp:posOffset>2724785</wp:posOffset>
                      </wp:positionV>
                      <wp:extent cx="1257935" cy="676275"/>
                      <wp:effectExtent l="0" t="0" r="18415" b="161925"/>
                      <wp:wrapNone/>
                      <wp:docPr id="787259577" name="Speech Bubble: Rectangle with Corners Rounded 6"/>
                      <wp:cNvGraphicFramePr/>
                      <a:graphic xmlns:a="http://schemas.openxmlformats.org/drawingml/2006/main">
                        <a:graphicData uri="http://schemas.microsoft.com/office/word/2010/wordprocessingShape">
                          <wps:wsp>
                            <wps:cNvSpPr/>
                            <wps:spPr>
                              <a:xfrm>
                                <a:off x="914400" y="3610099"/>
                                <a:ext cx="1257935" cy="676275"/>
                              </a:xfrm>
                              <a:prstGeom prst="wedgeRoundRectCallout">
                                <a:avLst>
                                  <a:gd name="adj1" fmla="val 28950"/>
                                  <a:gd name="adj2" fmla="val 67802"/>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5E83F05" w14:textId="68DADD5D" w:rsidR="002150B9" w:rsidRPr="003B2D4A" w:rsidRDefault="002150B9" w:rsidP="002150B9">
                                  <w:pPr>
                                    <w:jc w:val="center"/>
                                    <w:rPr>
                                      <w:lang w:val="en-ZA"/>
                                    </w:rPr>
                                  </w:pPr>
                                  <w:r>
                                    <w:rPr>
                                      <w:lang w:val="en-ZA"/>
                                    </w:rPr>
                                    <w:t>Add</w:t>
                                  </w:r>
                                  <w:r w:rsidR="0024584F">
                                    <w:rPr>
                                      <w:lang w:val="en-ZA"/>
                                    </w:rPr>
                                    <w:t>/Remove</w:t>
                                  </w:r>
                                  <w:r>
                                    <w:rPr>
                                      <w:lang w:val="en-ZA"/>
                                    </w:rPr>
                                    <w:t xml:space="preserve"> F</w:t>
                                  </w:r>
                                  <w:r w:rsidR="0024584F">
                                    <w:rPr>
                                      <w:lang w:val="en-ZA"/>
                                    </w:rPr>
                                    <w:t xml:space="preserve">riend. Go to </w:t>
                                  </w:r>
                                  <w:r w:rsidR="0024584F">
                                    <w:rPr>
                                      <w:lang w:val="en-ZA"/>
                                    </w:rPr>
                                    <w:t>groups</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0F98" id="_x0000_s1036" type="#_x0000_t62" style="position:absolute;margin-left:0;margin-top:214.55pt;width:99.05pt;height:5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" adj="17053,25445" filled="f" strokecolor="black [3213]">
                      <v:stroke joinstyle="round"/>
                      <v:textbox inset="3pt,3pt,3pt,3pt">
                        <w:txbxContent>
                          <w:p w14:paraId="45E83F05" w14:textId="68DADD5D" w:rsidR="002150B9" w:rsidRPr="003B2D4A" w:rsidRDefault="002150B9" w:rsidP="002150B9">
                            <w:pPr>
                              <w:jc w:val="center"/>
                              <w:rPr>
                                <w:lang w:val="en-ZA"/>
                              </w:rPr>
                            </w:pPr>
                            <w:r>
                              <w:rPr>
                                <w:lang w:val="en-ZA"/>
                              </w:rPr>
                              <w:t>Add</w:t>
                            </w:r>
                            <w:r w:rsidR="0024584F">
                              <w:rPr>
                                <w:lang w:val="en-ZA"/>
                              </w:rPr>
                              <w:t>/Remove</w:t>
                            </w:r>
                            <w:r>
                              <w:rPr>
                                <w:lang w:val="en-ZA"/>
                              </w:rPr>
                              <w:t xml:space="preserve"> F</w:t>
                            </w:r>
                            <w:r w:rsidR="0024584F">
                              <w:rPr>
                                <w:lang w:val="en-ZA"/>
                              </w:rPr>
                              <w:t xml:space="preserve">riend. Go to </w:t>
                            </w:r>
                            <w:r w:rsidR="0024584F">
                              <w:rPr>
                                <w:lang w:val="en-ZA"/>
                              </w:rPr>
                              <w:t>groups</w:t>
                            </w:r>
                          </w:p>
                        </w:txbxContent>
                      </v:textbox>
                    </v:shape>
                  </w:pict>
                </mc:Fallback>
              </mc:AlternateContent>
            </w:r>
            <w:r w:rsidR="0024584F">
              <w:rPr>
                <w:noProof/>
              </w:rPr>
              <mc:AlternateContent>
                <mc:Choice Requires="wps">
                  <w:drawing>
                    <wp:anchor distT="0" distB="0" distL="114300" distR="114300" simplePos="0" relativeHeight="251727872" behindDoc="0" locked="0" layoutInCell="1" allowOverlap="1" wp14:anchorId="0C51A75B" wp14:editId="2D4E36E9">
                      <wp:simplePos x="0" y="0"/>
                      <wp:positionH relativeFrom="column">
                        <wp:posOffset>0</wp:posOffset>
                      </wp:positionH>
                      <wp:positionV relativeFrom="paragraph">
                        <wp:posOffset>2118995</wp:posOffset>
                      </wp:positionV>
                      <wp:extent cx="1257935" cy="534035"/>
                      <wp:effectExtent l="0" t="76200" r="18415" b="18415"/>
                      <wp:wrapNone/>
                      <wp:docPr id="673982772" name="Speech Bubble: Rectangle with Corners Rounded 6"/>
                      <wp:cNvGraphicFramePr/>
                      <a:graphic xmlns:a="http://schemas.openxmlformats.org/drawingml/2006/main">
                        <a:graphicData uri="http://schemas.microsoft.com/office/word/2010/wordprocessingShape">
                          <wps:wsp>
                            <wps:cNvSpPr/>
                            <wps:spPr>
                              <a:xfrm>
                                <a:off x="914400" y="3004457"/>
                                <a:ext cx="1257935" cy="534035"/>
                              </a:xfrm>
                              <a:prstGeom prst="wedgeRoundRectCallout">
                                <a:avLst>
                                  <a:gd name="adj1" fmla="val -15419"/>
                                  <a:gd name="adj2" fmla="val -62222"/>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B7B3B27" w14:textId="0EEDFDC8" w:rsidR="0089103B" w:rsidRPr="003B2D4A" w:rsidRDefault="0089103B" w:rsidP="0089103B">
                                  <w:pPr>
                                    <w:jc w:val="center"/>
                                    <w:rPr>
                                      <w:lang w:val="en-ZA"/>
                                    </w:rPr>
                                  </w:pPr>
                                  <w:r>
                                    <w:rPr>
                                      <w:lang w:val="en-ZA"/>
                                    </w:rPr>
                                    <w:t>Shows all user friends.</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1A75B" id="_x0000_s1037" type="#_x0000_t62" style="position:absolute;margin-left:0;margin-top:166.85pt;width:99.05pt;height:42.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" adj="7469,-2640" filled="f" strokecolor="black [3213]">
                      <v:stroke joinstyle="round"/>
                      <v:textbox inset="3pt,3pt,3pt,3pt">
                        <w:txbxContent>
                          <w:p w14:paraId="5B7B3B27" w14:textId="0EEDFDC8" w:rsidR="0089103B" w:rsidRPr="003B2D4A" w:rsidRDefault="0089103B" w:rsidP="0089103B">
                            <w:pPr>
                              <w:jc w:val="center"/>
                              <w:rPr>
                                <w:lang w:val="en-ZA"/>
                              </w:rPr>
                            </w:pPr>
                            <w:r>
                              <w:rPr>
                                <w:lang w:val="en-ZA"/>
                              </w:rPr>
                              <w:t>Shows all user friends.</w:t>
                            </w:r>
                          </w:p>
                        </w:txbxContent>
                      </v:textbox>
                    </v:shape>
                  </w:pict>
                </mc:Fallback>
              </mc:AlternateContent>
            </w:r>
            <w:r w:rsidR="0089103B">
              <w:rPr>
                <w:noProof/>
              </w:rPr>
              <mc:AlternateContent>
                <mc:Choice Requires="wps">
                  <w:drawing>
                    <wp:anchor distT="0" distB="0" distL="114300" distR="114300" simplePos="0" relativeHeight="251725824" behindDoc="0" locked="0" layoutInCell="1" allowOverlap="1" wp14:anchorId="79A878E1" wp14:editId="425CAA22">
                      <wp:simplePos x="0" y="0"/>
                      <wp:positionH relativeFrom="column">
                        <wp:posOffset>2635885</wp:posOffset>
                      </wp:positionH>
                      <wp:positionV relativeFrom="paragraph">
                        <wp:posOffset>2303145</wp:posOffset>
                      </wp:positionV>
                      <wp:extent cx="1257935" cy="664845"/>
                      <wp:effectExtent l="0" t="0" r="37465" b="192405"/>
                      <wp:wrapNone/>
                      <wp:docPr id="956179276" name="Speech Bubble: Rectangle with Corners Rounded 6"/>
                      <wp:cNvGraphicFramePr/>
                      <a:graphic xmlns:a="http://schemas.openxmlformats.org/drawingml/2006/main">
                        <a:graphicData uri="http://schemas.microsoft.com/office/word/2010/wordprocessingShape">
                          <wps:wsp>
                            <wps:cNvSpPr/>
                            <wps:spPr>
                              <a:xfrm>
                                <a:off x="0" y="0"/>
                                <a:ext cx="1257935" cy="664845"/>
                              </a:xfrm>
                              <a:prstGeom prst="wedgeRoundRectCallout">
                                <a:avLst>
                                  <a:gd name="adj1" fmla="val 50663"/>
                                  <a:gd name="adj2" fmla="val 73423"/>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FFE93F4" w14:textId="77777777" w:rsidR="0089103B" w:rsidRPr="003B2D4A" w:rsidRDefault="0089103B" w:rsidP="0089103B">
                                  <w:pPr>
                                    <w:jc w:val="center"/>
                                    <w:rPr>
                                      <w:lang w:val="en-ZA"/>
                                    </w:rPr>
                                  </w:pPr>
                                  <w:r>
                                    <w:rPr>
                                      <w:lang w:val="en-ZA"/>
                                    </w:rPr>
                                    <w:t>Shows all chats between users.</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878E1" id="_x0000_s1038" type="#_x0000_t62" style="position:absolute;margin-left:207.55pt;margin-top:181.35pt;width:99.05pt;height:5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" adj="21743,26659" filled="f" strokecolor="black [3213]">
                      <v:stroke joinstyle="round"/>
                      <v:textbox inset="3pt,3pt,3pt,3pt">
                        <w:txbxContent>
                          <w:p w14:paraId="0FFE93F4" w14:textId="77777777" w:rsidR="0089103B" w:rsidRPr="003B2D4A" w:rsidRDefault="0089103B" w:rsidP="0089103B">
                            <w:pPr>
                              <w:jc w:val="center"/>
                              <w:rPr>
                                <w:lang w:val="en-ZA"/>
                              </w:rPr>
                            </w:pPr>
                            <w:r>
                              <w:rPr>
                                <w:lang w:val="en-ZA"/>
                              </w:rPr>
                              <w:t>Shows all chats between users.</w:t>
                            </w:r>
                          </w:p>
                        </w:txbxContent>
                      </v:textbox>
                    </v:shape>
                  </w:pict>
                </mc:Fallback>
              </mc:AlternateContent>
            </w:r>
            <w:r w:rsidR="00296703" w:rsidRPr="00296703">
              <w:rPr>
                <w:noProof/>
                <w:lang w:val="en-ZA"/>
              </w:rPr>
              <w:drawing>
                <wp:anchor distT="0" distB="0" distL="114300" distR="114300" simplePos="0" relativeHeight="251721728" behindDoc="1" locked="0" layoutInCell="1" allowOverlap="1" wp14:anchorId="7D234B24" wp14:editId="17185D5B">
                  <wp:simplePos x="0" y="0"/>
                  <wp:positionH relativeFrom="column">
                    <wp:posOffset>35560</wp:posOffset>
                  </wp:positionH>
                  <wp:positionV relativeFrom="paragraph">
                    <wp:posOffset>1713230</wp:posOffset>
                  </wp:positionV>
                  <wp:extent cx="5943600" cy="2310765"/>
                  <wp:effectExtent l="0" t="0" r="0" b="0"/>
                  <wp:wrapTight wrapText="bothSides">
                    <wp:wrapPolygon edited="0">
                      <wp:start x="0" y="0"/>
                      <wp:lineTo x="0" y="21369"/>
                      <wp:lineTo x="21531" y="21369"/>
                      <wp:lineTo x="21531" y="0"/>
                      <wp:lineTo x="0" y="0"/>
                    </wp:wrapPolygon>
                  </wp:wrapTight>
                  <wp:docPr id="7532005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DF6">
              <w:t xml:space="preserve">Once the user has logged in, they are provided with a form in which they can then add a friend. A query is sent to the database to verify the existence of the friend and if the friend is present in the Database, is added to the User's friends and the User is then added to the newly added friend's friend list. This was done using a single batch query to combine multiple queries into a single batch, this greatly reduces bandwidth usage as well as increase the speed new friends are added. The user has the option to send direct messages to the friend, the message is also sent using a batch query to ensure minimal queries are being sent to the Database. The message is stored on both the user's and friend's side with a timestamp which was generated in Little Birdie. </w:t>
            </w:r>
          </w:p>
          <w:p w14:paraId="407DFF0E" w14:textId="6C1D138C" w:rsidR="00C04DF6" w:rsidRPr="00C04DF6" w:rsidRDefault="00C04DF6" w:rsidP="00C04DF6">
            <w:pPr>
              <w:rPr>
                <w:b/>
                <w:bCs/>
                <w:sz w:val="28"/>
                <w:szCs w:val="28"/>
                <w:u w:val="single"/>
              </w:rPr>
            </w:pPr>
            <w:r w:rsidRPr="00C04DF6">
              <w:rPr>
                <w:b/>
                <w:bCs/>
                <w:sz w:val="28"/>
                <w:szCs w:val="28"/>
                <w:u w:val="single"/>
              </w:rPr>
              <w:t>Group Messaging:</w:t>
            </w:r>
          </w:p>
          <w:p w14:paraId="4C1EFB25" w14:textId="3283DD31" w:rsidR="00C04DF6" w:rsidRDefault="008F3C93" w:rsidP="00C04DF6">
            <w:r>
              <w:rPr>
                <w:noProof/>
              </w:rPr>
              <mc:AlternateContent>
                <mc:Choice Requires="wps">
                  <w:drawing>
                    <wp:anchor distT="0" distB="0" distL="114300" distR="114300" simplePos="0" relativeHeight="251743232" behindDoc="0" locked="0" layoutInCell="1" allowOverlap="1" wp14:anchorId="2D36F423" wp14:editId="5B6E8E40">
                      <wp:simplePos x="0" y="0"/>
                      <wp:positionH relativeFrom="column">
                        <wp:posOffset>3775075</wp:posOffset>
                      </wp:positionH>
                      <wp:positionV relativeFrom="paragraph">
                        <wp:posOffset>1998345</wp:posOffset>
                      </wp:positionV>
                      <wp:extent cx="1730375" cy="735965"/>
                      <wp:effectExtent l="114300" t="0" r="22225" b="26035"/>
                      <wp:wrapNone/>
                      <wp:docPr id="259695773" name="Speech Bubble: Rectangle with Corners Rounded 6"/>
                      <wp:cNvGraphicFramePr/>
                      <a:graphic xmlns:a="http://schemas.openxmlformats.org/drawingml/2006/main">
                        <a:graphicData uri="http://schemas.microsoft.com/office/word/2010/wordprocessingShape">
                          <wps:wsp>
                            <wps:cNvSpPr/>
                            <wps:spPr>
                              <a:xfrm>
                                <a:off x="0" y="0"/>
                                <a:ext cx="1730375" cy="735965"/>
                              </a:xfrm>
                              <a:prstGeom prst="wedgeRoundRectCallout">
                                <a:avLst>
                                  <a:gd name="adj1" fmla="val -74893"/>
                                  <a:gd name="adj2" fmla="val 3762"/>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E0A7AAC" w14:textId="36D971A4" w:rsidR="008F3C93" w:rsidRPr="003B2D4A" w:rsidRDefault="008F3C93" w:rsidP="008F3C93">
                                  <w:pPr>
                                    <w:jc w:val="center"/>
                                    <w:rPr>
                                      <w:lang w:val="en-ZA"/>
                                    </w:rPr>
                                  </w:pPr>
                                  <w:r>
                                    <w:rPr>
                                      <w:lang w:val="en-ZA"/>
                                    </w:rPr>
                                    <w:t>Create new groups</w:t>
                                  </w:r>
                                  <w:r w:rsidR="00EC4ED8">
                                    <w:rPr>
                                      <w:lang w:val="en-ZA"/>
                                    </w:rPr>
                                    <w:t xml:space="preserve"> by adding users and group name.</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6F423" id="_x0000_s1039" type="#_x0000_t62" style="position:absolute;margin-left:297.25pt;margin-top:157.35pt;width:136.25pt;height:57.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" adj="-5377,11613" filled="f" strokecolor="black [3213]">
                      <v:stroke joinstyle="round"/>
                      <v:textbox inset="3pt,3pt,3pt,3pt">
                        <w:txbxContent>
                          <w:p w14:paraId="5E0A7AAC" w14:textId="36D971A4" w:rsidR="008F3C93" w:rsidRPr="003B2D4A" w:rsidRDefault="008F3C93" w:rsidP="008F3C93">
                            <w:pPr>
                              <w:jc w:val="center"/>
                              <w:rPr>
                                <w:lang w:val="en-ZA"/>
                              </w:rPr>
                            </w:pPr>
                            <w:r>
                              <w:rPr>
                                <w:lang w:val="en-ZA"/>
                              </w:rPr>
                              <w:t>Create new groups</w:t>
                            </w:r>
                            <w:r w:rsidR="00EC4ED8">
                              <w:rPr>
                                <w:lang w:val="en-ZA"/>
                              </w:rPr>
                              <w:t xml:space="preserve"> by adding users and group name.</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6DF98E40" wp14:editId="6173CBFD">
                      <wp:simplePos x="0" y="0"/>
                      <wp:positionH relativeFrom="column">
                        <wp:posOffset>2350135</wp:posOffset>
                      </wp:positionH>
                      <wp:positionV relativeFrom="paragraph">
                        <wp:posOffset>2544445</wp:posOffset>
                      </wp:positionV>
                      <wp:extent cx="1257935" cy="664845"/>
                      <wp:effectExtent l="0" t="0" r="18415" b="173355"/>
                      <wp:wrapNone/>
                      <wp:docPr id="544275894" name="Speech Bubble: Rectangle with Corners Rounded 6"/>
                      <wp:cNvGraphicFramePr/>
                      <a:graphic xmlns:a="http://schemas.openxmlformats.org/drawingml/2006/main">
                        <a:graphicData uri="http://schemas.microsoft.com/office/word/2010/wordprocessingShape">
                          <wps:wsp>
                            <wps:cNvSpPr/>
                            <wps:spPr>
                              <a:xfrm>
                                <a:off x="0" y="0"/>
                                <a:ext cx="1257935" cy="664845"/>
                              </a:xfrm>
                              <a:prstGeom prst="wedgeRoundRectCallout">
                                <a:avLst>
                                  <a:gd name="adj1" fmla="val 24230"/>
                                  <a:gd name="adj2" fmla="val 71637"/>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ADA1CC5" w14:textId="77777777" w:rsidR="008F3C93" w:rsidRPr="003B2D4A" w:rsidRDefault="008F3C93" w:rsidP="008F3C93">
                                  <w:pPr>
                                    <w:jc w:val="center"/>
                                    <w:rPr>
                                      <w:lang w:val="en-ZA"/>
                                    </w:rPr>
                                  </w:pPr>
                                  <w:r>
                                    <w:rPr>
                                      <w:lang w:val="en-ZA"/>
                                    </w:rPr>
                                    <w:t>Shows all chats between users.</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98E40" id="_x0000_s1040" type="#_x0000_t62" style="position:absolute;margin-left:185.05pt;margin-top:200.35pt;width:99.05pt;height:52.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" adj="16034,26274" filled="f" strokecolor="black [3213]">
                      <v:stroke joinstyle="round"/>
                      <v:textbox inset="3pt,3pt,3pt,3pt">
                        <w:txbxContent>
                          <w:p w14:paraId="2ADA1CC5" w14:textId="77777777" w:rsidR="008F3C93" w:rsidRPr="003B2D4A" w:rsidRDefault="008F3C93" w:rsidP="008F3C93">
                            <w:pPr>
                              <w:jc w:val="center"/>
                              <w:rPr>
                                <w:lang w:val="en-ZA"/>
                              </w:rPr>
                            </w:pPr>
                            <w:r>
                              <w:rPr>
                                <w:lang w:val="en-ZA"/>
                              </w:rPr>
                              <w:t>Shows all chats between users.</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108C2648" wp14:editId="7ADF6CC7">
                      <wp:simplePos x="0" y="0"/>
                      <wp:positionH relativeFrom="column">
                        <wp:posOffset>1091565</wp:posOffset>
                      </wp:positionH>
                      <wp:positionV relativeFrom="paragraph">
                        <wp:posOffset>3000375</wp:posOffset>
                      </wp:positionV>
                      <wp:extent cx="1257935" cy="534035"/>
                      <wp:effectExtent l="0" t="0" r="18415" b="227965"/>
                      <wp:wrapNone/>
                      <wp:docPr id="404194218" name="Speech Bubble: Rectangle with Corners Rounded 6"/>
                      <wp:cNvGraphicFramePr/>
                      <a:graphic xmlns:a="http://schemas.openxmlformats.org/drawingml/2006/main">
                        <a:graphicData uri="http://schemas.microsoft.com/office/word/2010/wordprocessingShape">
                          <wps:wsp>
                            <wps:cNvSpPr/>
                            <wps:spPr>
                              <a:xfrm>
                                <a:off x="0" y="0"/>
                                <a:ext cx="1257935" cy="534035"/>
                              </a:xfrm>
                              <a:prstGeom prst="wedgeRoundRectCallout">
                                <a:avLst>
                                  <a:gd name="adj1" fmla="val 21398"/>
                                  <a:gd name="adj2" fmla="val 86766"/>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533905D" w14:textId="77777777" w:rsidR="008F3C93" w:rsidRPr="003B2D4A" w:rsidRDefault="008F3C93" w:rsidP="008F3C93">
                                  <w:pPr>
                                    <w:jc w:val="center"/>
                                    <w:rPr>
                                      <w:lang w:val="en-ZA"/>
                                    </w:rPr>
                                  </w:pPr>
                                  <w:r>
                                    <w:rPr>
                                      <w:lang w:val="en-ZA"/>
                                    </w:rPr>
                                    <w:t>Type messages here.</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C2648" id="_x0000_s1041" type="#_x0000_t62" style="position:absolute;margin-left:85.95pt;margin-top:236.25pt;width:99.05pt;height:4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" adj="15422,29541" filled="f" strokecolor="black [3213]">
                      <v:stroke joinstyle="round"/>
                      <v:textbox inset="3pt,3pt,3pt,3pt">
                        <w:txbxContent>
                          <w:p w14:paraId="4533905D" w14:textId="77777777" w:rsidR="008F3C93" w:rsidRPr="003B2D4A" w:rsidRDefault="008F3C93" w:rsidP="008F3C93">
                            <w:pPr>
                              <w:jc w:val="center"/>
                              <w:rPr>
                                <w:lang w:val="en-ZA"/>
                              </w:rPr>
                            </w:pPr>
                            <w:r>
                              <w:rPr>
                                <w:lang w:val="en-ZA"/>
                              </w:rPr>
                              <w:t>Type messages here.</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76033B03" wp14:editId="5A074C38">
                      <wp:simplePos x="0" y="0"/>
                      <wp:positionH relativeFrom="column">
                        <wp:posOffset>4464685</wp:posOffset>
                      </wp:positionH>
                      <wp:positionV relativeFrom="paragraph">
                        <wp:posOffset>2984500</wp:posOffset>
                      </wp:positionV>
                      <wp:extent cx="1257935" cy="534035"/>
                      <wp:effectExtent l="0" t="0" r="18415" b="227965"/>
                      <wp:wrapNone/>
                      <wp:docPr id="932062064" name="Speech Bubble: Rectangle with Corners Rounded 6"/>
                      <wp:cNvGraphicFramePr/>
                      <a:graphic xmlns:a="http://schemas.openxmlformats.org/drawingml/2006/main">
                        <a:graphicData uri="http://schemas.microsoft.com/office/word/2010/wordprocessingShape">
                          <wps:wsp>
                            <wps:cNvSpPr/>
                            <wps:spPr>
                              <a:xfrm>
                                <a:off x="5379522" y="8146473"/>
                                <a:ext cx="1257935" cy="534035"/>
                              </a:xfrm>
                              <a:prstGeom prst="wedgeRoundRectCallout">
                                <a:avLst>
                                  <a:gd name="adj1" fmla="val -17307"/>
                                  <a:gd name="adj2" fmla="val 86766"/>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F1505B2" w14:textId="77777777" w:rsidR="008F3C93" w:rsidRPr="003B2D4A" w:rsidRDefault="008F3C93" w:rsidP="008F3C93">
                                  <w:pPr>
                                    <w:jc w:val="center"/>
                                    <w:rPr>
                                      <w:lang w:val="en-ZA"/>
                                    </w:rPr>
                                  </w:pPr>
                                  <w:r>
                                    <w:rPr>
                                      <w:lang w:val="en-ZA"/>
                                    </w:rPr>
                                    <w:t>Send messages and clear chats.</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3B03" id="_x0000_s1042" type="#_x0000_t62" style="position:absolute;margin-left:351.55pt;margin-top:235pt;width:99.05pt;height:42.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" adj="7062,29541" filled="f" strokecolor="black [3213]">
                      <v:stroke joinstyle="round"/>
                      <v:textbox inset="3pt,3pt,3pt,3pt">
                        <w:txbxContent>
                          <w:p w14:paraId="7F1505B2" w14:textId="77777777" w:rsidR="008F3C93" w:rsidRPr="003B2D4A" w:rsidRDefault="008F3C93" w:rsidP="008F3C93">
                            <w:pPr>
                              <w:jc w:val="center"/>
                              <w:rPr>
                                <w:lang w:val="en-ZA"/>
                              </w:rPr>
                            </w:pPr>
                            <w:r>
                              <w:rPr>
                                <w:lang w:val="en-ZA"/>
                              </w:rPr>
                              <w:t>Send messages and clear chats.</w:t>
                            </w:r>
                          </w:p>
                        </w:txbxContent>
                      </v:textbox>
                    </v:shape>
                  </w:pict>
                </mc:Fallback>
              </mc:AlternateContent>
            </w:r>
            <w:r w:rsidRPr="008F3C93">
              <w:rPr>
                <w:noProof/>
                <w:lang w:val="en-ZA"/>
              </w:rPr>
              <w:drawing>
                <wp:anchor distT="0" distB="0" distL="114300" distR="114300" simplePos="0" relativeHeight="251735040" behindDoc="1" locked="0" layoutInCell="1" allowOverlap="1" wp14:anchorId="5B4D9C05" wp14:editId="06050904">
                  <wp:simplePos x="0" y="0"/>
                  <wp:positionH relativeFrom="column">
                    <wp:posOffset>0</wp:posOffset>
                  </wp:positionH>
                  <wp:positionV relativeFrom="paragraph">
                    <wp:posOffset>1998345</wp:posOffset>
                  </wp:positionV>
                  <wp:extent cx="5943600" cy="2125345"/>
                  <wp:effectExtent l="0" t="0" r="0" b="8255"/>
                  <wp:wrapTight wrapText="bothSides">
                    <wp:wrapPolygon edited="0">
                      <wp:start x="0" y="0"/>
                      <wp:lineTo x="0" y="21490"/>
                      <wp:lineTo x="21531" y="21490"/>
                      <wp:lineTo x="21531" y="0"/>
                      <wp:lineTo x="0" y="0"/>
                    </wp:wrapPolygon>
                  </wp:wrapTight>
                  <wp:docPr id="1195573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25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DF6">
              <w:t xml:space="preserve">The user can navigate to the Groups page which is a separate Python class with its own interface. It is still in the same .exe file as the Login, Sign Up, and chat. The user has the option to Create a Group, by either ticking a checkbox for each friend they wish to add or by creating a group and adding members manually, these members do not necessarily have to be friends of the user, once a query is sent to add a non-friend to the group Firebase then confirms the existence of this member and proceeds to add the member to the group. The messages for Groups are only stored in one single Table called Groups, the Groups table has 2 collections, Members and Messages. By storing the messages in a single entity, the storage requirements are greatly reduced and there is even an increase in processing times. </w:t>
            </w:r>
          </w:p>
          <w:p w14:paraId="7E728006" w14:textId="77777777" w:rsidR="00C04DF6" w:rsidRDefault="00C04DF6" w:rsidP="00C04DF6"/>
          <w:p w14:paraId="5A8458E4" w14:textId="7A180EE1" w:rsidR="00C04DF6" w:rsidRPr="00C04DF6" w:rsidRDefault="00C04DF6" w:rsidP="00C04DF6">
            <w:pPr>
              <w:rPr>
                <w:b/>
                <w:bCs/>
                <w:sz w:val="28"/>
                <w:szCs w:val="28"/>
                <w:u w:val="single"/>
              </w:rPr>
            </w:pPr>
            <w:r w:rsidRPr="00C04DF6">
              <w:rPr>
                <w:b/>
                <w:bCs/>
                <w:sz w:val="28"/>
                <w:szCs w:val="28"/>
                <w:u w:val="single"/>
              </w:rPr>
              <w:t>Communication With Firebase:</w:t>
            </w:r>
          </w:p>
          <w:p w14:paraId="225309EE" w14:textId="77777777" w:rsidR="00C04DF6" w:rsidRDefault="00C04DF6" w:rsidP="00C04DF6">
            <w:r>
              <w:t>Little Birdie uses a firebase .Json file to give Little Birdie access to connect to firebase. This acts as a small security measure because without this file Little Birdie will not be able to provide access to the Database. All communication is done with queries being sent from the user's device directly to the Firebase Database which is stored on Google Servers. Therefore, without proper Internet access, Little Birdie will not be able to provide communication.</w:t>
            </w:r>
          </w:p>
          <w:p w14:paraId="0B75AA9F" w14:textId="3F92A700" w:rsidR="00C04DF6" w:rsidRPr="00935B22" w:rsidRDefault="00C04DF6" w:rsidP="00B20B59">
            <w:pPr>
              <w:pStyle w:val="Text"/>
              <w:rPr>
                <w:lang w:val="en-ZA"/>
              </w:rPr>
            </w:pPr>
            <w:r w:rsidRPr="00935B22">
              <w:rPr>
                <w:sz w:val="24"/>
                <w:szCs w:val="24"/>
                <w:lang w:val="en-ZA"/>
              </w:rPr>
              <w:t>.</w:t>
            </w:r>
            <w:r>
              <w:t xml:space="preserve"> </w:t>
            </w:r>
            <w:r>
              <w:rPr>
                <w:noProof/>
              </w:rPr>
              <w:drawing>
                <wp:inline distT="0" distB="0" distL="0" distR="0" wp14:anchorId="5E769F6B" wp14:editId="71A756B4">
                  <wp:extent cx="5675715" cy="5975267"/>
                  <wp:effectExtent l="152400" t="152400" r="363220" b="368935"/>
                  <wp:docPr id="70872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3647" cy="598361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E1659C7" w14:textId="77777777" w:rsidR="00EE30A5" w:rsidRDefault="00EE30A5"/>
    <w:p w14:paraId="57B65D04" w14:textId="77777777" w:rsidR="00C04DF6" w:rsidRDefault="00C04DF6"/>
    <w:p w14:paraId="55DB8D44" w14:textId="77777777" w:rsidR="00C04DF6" w:rsidRDefault="00C04DF6"/>
    <w:p w14:paraId="7C289170" w14:textId="77777777" w:rsidR="00C04DF6" w:rsidRDefault="00C04DF6" w:rsidP="00C04DF6"/>
    <w:p w14:paraId="3B606D80" w14:textId="77777777" w:rsidR="00C04DF6" w:rsidRDefault="00C04DF6" w:rsidP="00C04DF6">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C04DF6" w14:paraId="25249E64" w14:textId="77777777" w:rsidTr="00B20B59">
        <w:trPr>
          <w:trHeight w:val="7294"/>
        </w:trPr>
        <w:tc>
          <w:tcPr>
            <w:tcW w:w="9214" w:type="dxa"/>
            <w:tcBorders>
              <w:top w:val="single" w:sz="48" w:space="0" w:color="A5300F" w:themeColor="accent1"/>
            </w:tcBorders>
            <w:shd w:val="clear" w:color="auto" w:fill="FFFFFF" w:themeFill="background1"/>
            <w:vAlign w:val="center"/>
          </w:tcPr>
          <w:p w14:paraId="50E914AF" w14:textId="32CE1F5B" w:rsidR="00C04DF6" w:rsidRPr="00C04DF6" w:rsidRDefault="00C04DF6" w:rsidP="00C04DF6">
            <w:pPr>
              <w:pStyle w:val="Heading1"/>
              <w:jc w:val="center"/>
              <w:rPr>
                <w:sz w:val="72"/>
                <w:szCs w:val="72"/>
              </w:rPr>
            </w:pPr>
            <w:bookmarkStart w:id="15" w:name="_Toc166709720"/>
            <w:r w:rsidRPr="00C04DF6">
              <w:rPr>
                <w:sz w:val="72"/>
                <w:szCs w:val="72"/>
              </w:rPr>
              <w:t>Reflection of Little Birdie</w:t>
            </w:r>
            <w:bookmarkEnd w:id="15"/>
          </w:p>
          <w:p w14:paraId="55EAFD01" w14:textId="77777777" w:rsidR="00C04DF6" w:rsidRDefault="00C04DF6" w:rsidP="00B20B59">
            <w:pPr>
              <w:rPr>
                <w:rFonts w:ascii="Arial" w:eastAsia="Times New Roman" w:hAnsi="Arial" w:cs="Arial"/>
                <w:b/>
                <w:bCs/>
                <w:color w:val="000000"/>
                <w:sz w:val="22"/>
                <w:szCs w:val="22"/>
                <w:lang w:val="en-ZA" w:eastAsia="en-ZA"/>
              </w:rPr>
            </w:pPr>
            <w:r w:rsidRPr="00E44B70">
              <w:rPr>
                <w:noProof/>
                <w:lang w:eastAsia="en-AU"/>
              </w:rPr>
              <mc:AlternateContent>
                <mc:Choice Requires="wps">
                  <w:drawing>
                    <wp:anchor distT="0" distB="0" distL="114300" distR="114300" simplePos="0" relativeHeight="251691008" behindDoc="1" locked="0" layoutInCell="1" allowOverlap="1" wp14:anchorId="08DD1AE7" wp14:editId="255DC8B7">
                      <wp:simplePos x="0" y="0"/>
                      <wp:positionH relativeFrom="column">
                        <wp:posOffset>1377315</wp:posOffset>
                      </wp:positionH>
                      <wp:positionV relativeFrom="paragraph">
                        <wp:posOffset>48895</wp:posOffset>
                      </wp:positionV>
                      <wp:extent cx="3063240" cy="45085"/>
                      <wp:effectExtent l="0" t="0" r="0" b="0"/>
                      <wp:wrapTight wrapText="bothSides">
                        <wp:wrapPolygon edited="0">
                          <wp:start x="0" y="0"/>
                          <wp:lineTo x="0" y="9127"/>
                          <wp:lineTo x="21493" y="9127"/>
                          <wp:lineTo x="21493" y="0"/>
                          <wp:lineTo x="0" y="0"/>
                        </wp:wrapPolygon>
                      </wp:wrapTight>
                      <wp:docPr id="1551448161" name="Rectangle 155144816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6324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21663" id="Rectangle 1551448161" o:spid="_x0000_s1026" alt="&quot;&quot;" style="position:absolute;margin-left:108.45pt;margin-top:3.85pt;width:241.2pt;height:3.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" fillcolor="#a5300f [3204]" stroked="f" strokeweight="2pt">
                      <v:stroke miterlimit="4"/>
                      <v:textbox inset="3pt,3pt,3pt,3pt"/>
                      <w10:wrap type="tight"/>
                    </v:rect>
                  </w:pict>
                </mc:Fallback>
              </mc:AlternateContent>
            </w:r>
          </w:p>
          <w:p w14:paraId="31BA3DFE" w14:textId="77777777" w:rsidR="00C04DF6" w:rsidRDefault="00C04DF6" w:rsidP="00C04DF6">
            <w:pPr>
              <w:pStyle w:val="Text"/>
            </w:pPr>
          </w:p>
          <w:p w14:paraId="333E9B0E" w14:textId="3EADEF18" w:rsidR="00C04DF6" w:rsidRDefault="00C04DF6" w:rsidP="00C04DF6">
            <w:pPr>
              <w:pStyle w:val="Text"/>
            </w:pPr>
            <w:r w:rsidRPr="00C04DF6">
              <w:t>Like various other development projects Little Birdie had numerous ups and downs. One of Birdie’s main mechanisms is a python function called “Listener”. The way this function was set up made it extremely difficult to implement to only give real time updates of one conversation or only receive the right number of messages. The main problem was when entering and leaving a conversation with a specified friend, another instance of the Listener function was initiated, this then created a problem where the user received the same message but multiple times. In other words, the listener was initiated every time the user leaves a specific conversation and rejoins it. Fortunately, there was an easy fix which only required 2 lines of python code to solve this error and ensure there was only one instance of the listener active at a time.</w:t>
            </w:r>
          </w:p>
          <w:p w14:paraId="244C04A9" w14:textId="77777777" w:rsidR="00C04DF6" w:rsidRPr="00C04DF6" w:rsidRDefault="00C04DF6" w:rsidP="00C04DF6">
            <w:pPr>
              <w:pStyle w:val="Text"/>
              <w:ind w:left="720"/>
            </w:pPr>
          </w:p>
          <w:p w14:paraId="03CF411B" w14:textId="77777777" w:rsidR="00C04DF6" w:rsidRDefault="00C04DF6" w:rsidP="00C04DF6">
            <w:pPr>
              <w:pStyle w:val="Text"/>
            </w:pPr>
            <w:r w:rsidRPr="00C04DF6">
              <w:t xml:space="preserve">While giving the user control to create their own profile using a unique username, we had an issue where the user could enter a username which was already in the system, this is greatly problematic because Little Birdie uses the username of each user to uniquely identify a user and to load their messages, groups, and friends. The problem was solved by redeveloping our validation method where a query is sent to the NOSQL database Firebase to confirm the presence of this username in the system. </w:t>
            </w:r>
          </w:p>
          <w:p w14:paraId="3C70960A" w14:textId="77777777" w:rsidR="00C04DF6" w:rsidRPr="00C04DF6" w:rsidRDefault="00C04DF6" w:rsidP="00C04DF6">
            <w:pPr>
              <w:pStyle w:val="Text"/>
              <w:ind w:left="720"/>
            </w:pPr>
          </w:p>
          <w:p w14:paraId="41015431" w14:textId="77777777" w:rsidR="00C04DF6" w:rsidRPr="00C04DF6" w:rsidRDefault="00C04DF6" w:rsidP="00C04DF6">
            <w:pPr>
              <w:pStyle w:val="Text"/>
            </w:pPr>
            <w:r w:rsidRPr="00C04DF6">
              <w:t xml:space="preserve">The processing times for sending group messages were not efficient and there was a 3 second delay before a message would appear, this results in users having slow communication with one another and greatly reducing productivity.  We successfully solved this matter by restructuring the Groups table in the database to store all group messages in a singular place. Unlike individual messages where the messages are stored on both the sender and the receivers’ side, the group messages are all stored in a single location. This greatly increased the speed at which messages are sent and received, thus resulting in a smoother, more efficient experience.  </w:t>
            </w:r>
          </w:p>
          <w:p w14:paraId="20778B38" w14:textId="41B8D431" w:rsidR="00C04DF6" w:rsidRPr="00935B22" w:rsidRDefault="00C04DF6" w:rsidP="00C04DF6">
            <w:pPr>
              <w:pStyle w:val="Text"/>
              <w:ind w:left="720"/>
              <w:rPr>
                <w:sz w:val="24"/>
                <w:szCs w:val="24"/>
                <w:lang w:val="en-ZA"/>
              </w:rPr>
            </w:pPr>
          </w:p>
        </w:tc>
      </w:tr>
    </w:tbl>
    <w:p w14:paraId="11DB98A5" w14:textId="77777777" w:rsidR="00C04DF6" w:rsidRDefault="00C04DF6"/>
    <w:p w14:paraId="08EA70A8" w14:textId="77777777" w:rsidR="00C04DF6" w:rsidRDefault="00C04DF6"/>
    <w:p w14:paraId="3D37CDA3" w14:textId="77777777" w:rsidR="00C04DF6" w:rsidRDefault="00C04DF6"/>
    <w:p w14:paraId="38189611" w14:textId="77777777" w:rsidR="00C04DF6" w:rsidRDefault="00C04DF6"/>
    <w:p w14:paraId="75818457" w14:textId="77777777" w:rsidR="00C04DF6" w:rsidRDefault="00C04DF6" w:rsidP="00C04DF6">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C04DF6" w14:paraId="7BFB79A5" w14:textId="77777777" w:rsidTr="00B20B59">
        <w:trPr>
          <w:trHeight w:val="7294"/>
        </w:trPr>
        <w:tc>
          <w:tcPr>
            <w:tcW w:w="9214" w:type="dxa"/>
            <w:tcBorders>
              <w:top w:val="single" w:sz="48" w:space="0" w:color="A5300F" w:themeColor="accent1"/>
            </w:tcBorders>
            <w:shd w:val="clear" w:color="auto" w:fill="FFFFFF" w:themeFill="background1"/>
            <w:vAlign w:val="center"/>
          </w:tcPr>
          <w:p w14:paraId="04BEE47D" w14:textId="45B416F5" w:rsidR="00C04DF6" w:rsidRPr="00C04DF6" w:rsidRDefault="00521B6B" w:rsidP="00B20B59">
            <w:pPr>
              <w:pStyle w:val="Heading1"/>
              <w:jc w:val="center"/>
              <w:rPr>
                <w:sz w:val="72"/>
                <w:szCs w:val="72"/>
              </w:rPr>
            </w:pPr>
            <w:bookmarkStart w:id="16" w:name="_Toc166709721"/>
            <w:r>
              <w:rPr>
                <w:sz w:val="72"/>
                <w:szCs w:val="72"/>
              </w:rPr>
              <w:t>Timetable</w:t>
            </w:r>
            <w:bookmarkEnd w:id="16"/>
          </w:p>
          <w:p w14:paraId="2A504296" w14:textId="28E195F6" w:rsidR="00C04DF6" w:rsidRDefault="00521B6B" w:rsidP="00B20B59">
            <w:pPr>
              <w:rPr>
                <w:rFonts w:ascii="Arial" w:eastAsia="Times New Roman" w:hAnsi="Arial" w:cs="Arial"/>
                <w:b/>
                <w:bCs/>
                <w:color w:val="000000"/>
                <w:sz w:val="22"/>
                <w:szCs w:val="22"/>
                <w:lang w:val="en-ZA" w:eastAsia="en-ZA"/>
              </w:rPr>
            </w:pPr>
            <w:r w:rsidRPr="00E44B70">
              <w:rPr>
                <w:noProof/>
                <w:lang w:eastAsia="en-AU"/>
              </w:rPr>
              <mc:AlternateContent>
                <mc:Choice Requires="wps">
                  <w:drawing>
                    <wp:anchor distT="0" distB="0" distL="114300" distR="114300" simplePos="0" relativeHeight="251693056" behindDoc="1" locked="0" layoutInCell="1" allowOverlap="1" wp14:anchorId="79769DE8" wp14:editId="7390BD99">
                      <wp:simplePos x="0" y="0"/>
                      <wp:positionH relativeFrom="column">
                        <wp:posOffset>2291715</wp:posOffset>
                      </wp:positionH>
                      <wp:positionV relativeFrom="paragraph">
                        <wp:posOffset>94615</wp:posOffset>
                      </wp:positionV>
                      <wp:extent cx="1175385" cy="45085"/>
                      <wp:effectExtent l="0" t="0" r="5715" b="0"/>
                      <wp:wrapTight wrapText="bothSides">
                        <wp:wrapPolygon edited="0">
                          <wp:start x="0" y="0"/>
                          <wp:lineTo x="0" y="9127"/>
                          <wp:lineTo x="21355" y="9127"/>
                          <wp:lineTo x="21355" y="0"/>
                          <wp:lineTo x="0" y="0"/>
                        </wp:wrapPolygon>
                      </wp:wrapTight>
                      <wp:docPr id="1974848797" name="Rectangle 197484879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1175385"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65345" id="Rectangle 1974848797" o:spid="_x0000_s1026" alt="&quot;&quot;" style="position:absolute;margin-left:180.45pt;margin-top:7.45pt;width:92.55pt;height:3.55p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" fillcolor="#a5300f [3204]" stroked="f" strokeweight="2pt">
                      <v:stroke miterlimit="4"/>
                      <v:textbox inset="3pt,3pt,3pt,3pt"/>
                      <w10:wrap type="tight"/>
                    </v:rect>
                  </w:pict>
                </mc:Fallback>
              </mc:AlternateContent>
            </w:r>
          </w:p>
          <w:p w14:paraId="641750A7" w14:textId="77777777" w:rsidR="00C04DF6" w:rsidRDefault="00C04DF6" w:rsidP="00B20B59">
            <w:pPr>
              <w:pStyle w:val="Text"/>
            </w:pPr>
          </w:p>
          <w:tbl>
            <w:tblPr>
              <w:tblW w:w="0" w:type="auto"/>
              <w:tblCellMar>
                <w:top w:w="15" w:type="dxa"/>
                <w:left w:w="15" w:type="dxa"/>
                <w:bottom w:w="15" w:type="dxa"/>
                <w:right w:w="15" w:type="dxa"/>
              </w:tblCellMar>
              <w:tblLook w:val="04A0" w:firstRow="1" w:lastRow="0" w:firstColumn="1" w:lastColumn="0" w:noHBand="0" w:noVBand="1"/>
            </w:tblPr>
            <w:tblGrid>
              <w:gridCol w:w="2099"/>
              <w:gridCol w:w="7095"/>
            </w:tblGrid>
            <w:tr w:rsidR="00C04DF6" w:rsidRPr="00C04DF6" w14:paraId="2ABAD13C"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D4CB2"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1 (4-10 March)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3F3C0"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Contact group members and become acquainted with one another.</w:t>
                  </w:r>
                </w:p>
              </w:tc>
            </w:tr>
            <w:tr w:rsidR="00C04DF6" w:rsidRPr="00C04DF6" w14:paraId="26796AC3"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9C562"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2 (11-17 March)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3199"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Members complete courses and write reflections on them.</w:t>
                  </w:r>
                </w:p>
              </w:tc>
            </w:tr>
            <w:tr w:rsidR="00C04DF6" w:rsidRPr="00C04DF6" w14:paraId="4DC750F9"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18CD0"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3 (18-24 March)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3D677"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Divide work between members and start brainstorming ideas on how to solve the packet tracer problem.</w:t>
                  </w:r>
                </w:p>
              </w:tc>
            </w:tr>
            <w:tr w:rsidR="00C04DF6" w:rsidRPr="00C04DF6" w14:paraId="1154F111"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A2DB5"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4 (25-31 March)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85D02"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Complete work ethic and other documentation that needs to be submitted.</w:t>
                  </w:r>
                </w:p>
              </w:tc>
            </w:tr>
            <w:tr w:rsidR="00C04DF6" w:rsidRPr="00C04DF6" w14:paraId="0A78757E"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0DCC4"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5 (1-7 April)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1F889"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Initial Network Design + Specifications</w:t>
                  </w:r>
                </w:p>
              </w:tc>
            </w:tr>
            <w:tr w:rsidR="00C04DF6" w:rsidRPr="00C04DF6" w14:paraId="3E293CEE"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02576"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6 (7-14 April)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9ECAC"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Topological Network Design</w:t>
                  </w:r>
                </w:p>
              </w:tc>
            </w:tr>
            <w:tr w:rsidR="00C04DF6" w:rsidRPr="00C04DF6" w14:paraId="739E9C42"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34403"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7+8 (15-28 April)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500DB"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Finalise Packet Tracer Network</w:t>
                  </w:r>
                </w:p>
              </w:tc>
            </w:tr>
            <w:tr w:rsidR="00C04DF6" w:rsidRPr="00C04DF6" w14:paraId="0108FBA3"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D93DA"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9 (29 April - 5 May)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E00C"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Start coding the messaging application</w:t>
                  </w:r>
                </w:p>
              </w:tc>
            </w:tr>
            <w:tr w:rsidR="00C04DF6" w:rsidRPr="00C04DF6" w14:paraId="17331179"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566F"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10 (6-12 May)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2BF56"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Finalise messaging application and complete all documentation</w:t>
                  </w:r>
                </w:p>
              </w:tc>
            </w:tr>
            <w:tr w:rsidR="00C04DF6" w:rsidRPr="00C04DF6" w14:paraId="256B2C79" w14:textId="77777777" w:rsidTr="00C0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21086" w14:textId="77777777" w:rsidR="00C04DF6" w:rsidRPr="00C04DF6" w:rsidRDefault="00C04DF6" w:rsidP="00521B6B">
                  <w:pPr>
                    <w:jc w:val="center"/>
                    <w:rPr>
                      <w:rFonts w:eastAsia="Times New Roman" w:cs="Times New Roman"/>
                      <w:b/>
                      <w:bCs/>
                      <w:lang w:val="en-ZA" w:eastAsia="en-ZA"/>
                    </w:rPr>
                  </w:pPr>
                  <w:r w:rsidRPr="00C04DF6">
                    <w:rPr>
                      <w:rFonts w:eastAsia="Times New Roman" w:cs="Arial"/>
                      <w:b/>
                      <w:bCs/>
                      <w:color w:val="000000"/>
                      <w:lang w:val="en-ZA" w:eastAsia="en-ZA"/>
                    </w:rPr>
                    <w:t>Week 11 (13-16 May)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95AF" w14:textId="77777777" w:rsidR="00C04DF6" w:rsidRPr="00C04DF6" w:rsidRDefault="00C04DF6" w:rsidP="00521B6B">
                  <w:pPr>
                    <w:rPr>
                      <w:rFonts w:eastAsia="Times New Roman" w:cs="Times New Roman"/>
                      <w:lang w:val="en-ZA" w:eastAsia="en-ZA"/>
                    </w:rPr>
                  </w:pPr>
                  <w:r w:rsidRPr="00C04DF6">
                    <w:rPr>
                      <w:rFonts w:eastAsia="Times New Roman" w:cs="Arial"/>
                      <w:color w:val="000000"/>
                      <w:lang w:val="en-ZA" w:eastAsia="en-ZA"/>
                    </w:rPr>
                    <w:t>Fix final bugs and errors and submit project.</w:t>
                  </w:r>
                </w:p>
              </w:tc>
            </w:tr>
          </w:tbl>
          <w:p w14:paraId="3B9DFFF2" w14:textId="5C051933" w:rsidR="00C04DF6" w:rsidRPr="00C04DF6" w:rsidRDefault="00C04DF6" w:rsidP="00B20B59">
            <w:pPr>
              <w:pStyle w:val="Text"/>
            </w:pPr>
            <w:r w:rsidRPr="00C04DF6">
              <w:t xml:space="preserve">  </w:t>
            </w:r>
          </w:p>
          <w:p w14:paraId="3770C327" w14:textId="77777777" w:rsidR="00C04DF6" w:rsidRPr="00935B22" w:rsidRDefault="00C04DF6" w:rsidP="00B20B59">
            <w:pPr>
              <w:pStyle w:val="Text"/>
              <w:ind w:left="720"/>
              <w:rPr>
                <w:sz w:val="24"/>
                <w:szCs w:val="24"/>
                <w:lang w:val="en-ZA"/>
              </w:rPr>
            </w:pPr>
          </w:p>
        </w:tc>
      </w:tr>
    </w:tbl>
    <w:p w14:paraId="53B00C51" w14:textId="77777777" w:rsidR="00C04DF6" w:rsidRDefault="00C04DF6"/>
    <w:p w14:paraId="66711BE7" w14:textId="77777777" w:rsidR="00521B6B" w:rsidRDefault="00521B6B"/>
    <w:p w14:paraId="1CF764D5" w14:textId="77777777" w:rsidR="00521B6B" w:rsidRDefault="00521B6B"/>
    <w:p w14:paraId="18787247" w14:textId="77777777" w:rsidR="00521B6B" w:rsidRDefault="00521B6B"/>
    <w:p w14:paraId="1B3CD9F9" w14:textId="77777777" w:rsidR="00521B6B" w:rsidRDefault="00521B6B"/>
    <w:p w14:paraId="20026C67" w14:textId="77777777" w:rsidR="00521B6B" w:rsidRDefault="00521B6B"/>
    <w:p w14:paraId="22B1565F" w14:textId="77777777" w:rsidR="00521B6B" w:rsidRDefault="00521B6B"/>
    <w:p w14:paraId="4ACACB11" w14:textId="77777777" w:rsidR="00521B6B" w:rsidRDefault="00521B6B"/>
    <w:p w14:paraId="21CA5AA2" w14:textId="77777777" w:rsidR="00521B6B" w:rsidRDefault="00521B6B"/>
    <w:p w14:paraId="07EB3933" w14:textId="77777777" w:rsidR="00521B6B" w:rsidRDefault="00521B6B"/>
    <w:p w14:paraId="5D76BA58" w14:textId="77777777" w:rsidR="00521B6B" w:rsidRDefault="00521B6B"/>
    <w:p w14:paraId="24A8B606" w14:textId="77777777" w:rsidR="00521B6B" w:rsidRDefault="00521B6B"/>
    <w:p w14:paraId="2CA6AA52" w14:textId="77777777" w:rsidR="00521B6B" w:rsidRDefault="00521B6B" w:rsidP="00521B6B">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521B6B" w14:paraId="532A0F76" w14:textId="77777777" w:rsidTr="00B20B59">
        <w:trPr>
          <w:trHeight w:val="7294"/>
        </w:trPr>
        <w:tc>
          <w:tcPr>
            <w:tcW w:w="9214" w:type="dxa"/>
            <w:tcBorders>
              <w:top w:val="single" w:sz="48" w:space="0" w:color="A5300F" w:themeColor="accent1"/>
            </w:tcBorders>
            <w:shd w:val="clear" w:color="auto" w:fill="FFFFFF" w:themeFill="background1"/>
            <w:vAlign w:val="center"/>
          </w:tcPr>
          <w:p w14:paraId="1E889DA8" w14:textId="2F279637" w:rsidR="00521B6B" w:rsidRDefault="00521B6B" w:rsidP="00521B6B">
            <w:pPr>
              <w:pStyle w:val="Heading1"/>
              <w:jc w:val="center"/>
              <w:rPr>
                <w:rFonts w:eastAsia="Times New Roman"/>
                <w:sz w:val="22"/>
                <w:szCs w:val="22"/>
                <w:lang w:val="en-ZA" w:eastAsia="en-ZA"/>
              </w:rPr>
            </w:pPr>
            <w:bookmarkStart w:id="17" w:name="_Toc166709722"/>
            <w:r>
              <w:t>Continuous Reporting</w:t>
            </w:r>
            <w:bookmarkEnd w:id="17"/>
          </w:p>
          <w:p w14:paraId="7A150288" w14:textId="1CBA9539" w:rsidR="00521B6B" w:rsidRDefault="00521B6B" w:rsidP="00B20B59">
            <w:pPr>
              <w:pStyle w:val="Text"/>
            </w:pPr>
            <w:r w:rsidRPr="00E44B70">
              <w:rPr>
                <w:noProof/>
                <w:lang w:eastAsia="en-AU"/>
              </w:rPr>
              <mc:AlternateContent>
                <mc:Choice Requires="wps">
                  <w:drawing>
                    <wp:anchor distT="0" distB="0" distL="114300" distR="114300" simplePos="0" relativeHeight="251695104" behindDoc="1" locked="0" layoutInCell="1" allowOverlap="1" wp14:anchorId="0F9FFF88" wp14:editId="00AED260">
                      <wp:simplePos x="0" y="0"/>
                      <wp:positionH relativeFrom="column">
                        <wp:posOffset>1377315</wp:posOffset>
                      </wp:positionH>
                      <wp:positionV relativeFrom="paragraph">
                        <wp:posOffset>74295</wp:posOffset>
                      </wp:positionV>
                      <wp:extent cx="3063240" cy="45085"/>
                      <wp:effectExtent l="0" t="0" r="0" b="0"/>
                      <wp:wrapTight wrapText="bothSides">
                        <wp:wrapPolygon edited="0">
                          <wp:start x="0" y="0"/>
                          <wp:lineTo x="0" y="9127"/>
                          <wp:lineTo x="21493" y="9127"/>
                          <wp:lineTo x="21493" y="0"/>
                          <wp:lineTo x="0" y="0"/>
                        </wp:wrapPolygon>
                      </wp:wrapTight>
                      <wp:docPr id="895322079" name="Rectangle 89532207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6324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6EC21" id="Rectangle 895322079" o:spid="_x0000_s1026" alt="&quot;&quot;" style="position:absolute;margin-left:108.45pt;margin-top:5.85pt;width:241.2pt;height:3.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" fillcolor="#a5300f [3204]" stroked="f" strokeweight="2pt">
                      <v:stroke miterlimit="4"/>
                      <v:textbox inset="3pt,3pt,3pt,3pt"/>
                      <w10:wrap type="tight"/>
                    </v:rect>
                  </w:pict>
                </mc:Fallback>
              </mc:AlternateContent>
            </w:r>
          </w:p>
          <w:p w14:paraId="3356B104" w14:textId="77777777" w:rsidR="00521B6B" w:rsidRPr="00521B6B" w:rsidRDefault="00521B6B" w:rsidP="00521B6B">
            <w:pPr>
              <w:pStyle w:val="Text"/>
              <w:rPr>
                <w:b/>
                <w:bCs/>
                <w:u w:val="single"/>
                <w:lang w:val="en-ZA"/>
              </w:rPr>
            </w:pPr>
            <w:r w:rsidRPr="00521B6B">
              <w:rPr>
                <w:b/>
                <w:bCs/>
                <w:u w:val="single"/>
                <w:lang w:val="en-ZA"/>
              </w:rPr>
              <w:t>Week 1 (12 March):</w:t>
            </w:r>
          </w:p>
          <w:p w14:paraId="1FD1A35F" w14:textId="77777777" w:rsidR="00521B6B" w:rsidRPr="00521B6B" w:rsidRDefault="00521B6B" w:rsidP="00521B6B">
            <w:pPr>
              <w:pStyle w:val="Text"/>
              <w:numPr>
                <w:ilvl w:val="0"/>
                <w:numId w:val="14"/>
              </w:numPr>
              <w:rPr>
                <w:sz w:val="24"/>
                <w:szCs w:val="24"/>
                <w:lang w:val="en-ZA"/>
              </w:rPr>
            </w:pPr>
            <w:r w:rsidRPr="00521B6B">
              <w:rPr>
                <w:sz w:val="24"/>
                <w:szCs w:val="24"/>
                <w:lang w:val="en-ZA"/>
              </w:rPr>
              <w:t>Status: Completed</w:t>
            </w:r>
          </w:p>
          <w:p w14:paraId="487540D6" w14:textId="77777777" w:rsidR="00521B6B" w:rsidRPr="00521B6B" w:rsidRDefault="00521B6B" w:rsidP="00521B6B">
            <w:pPr>
              <w:pStyle w:val="Text"/>
              <w:numPr>
                <w:ilvl w:val="0"/>
                <w:numId w:val="14"/>
              </w:numPr>
              <w:rPr>
                <w:sz w:val="24"/>
                <w:szCs w:val="24"/>
                <w:lang w:val="en-ZA"/>
              </w:rPr>
            </w:pPr>
            <w:r w:rsidRPr="00521B6B">
              <w:rPr>
                <w:sz w:val="24"/>
                <w:szCs w:val="24"/>
                <w:lang w:val="en-ZA"/>
              </w:rPr>
              <w:t>Highlights: All members have made contact and are acquainted with each other.</w:t>
            </w:r>
          </w:p>
          <w:p w14:paraId="55453CF7" w14:textId="77777777" w:rsidR="00521B6B" w:rsidRPr="00521B6B" w:rsidRDefault="00521B6B" w:rsidP="00521B6B">
            <w:pPr>
              <w:pStyle w:val="Text"/>
              <w:numPr>
                <w:ilvl w:val="0"/>
                <w:numId w:val="14"/>
              </w:numPr>
              <w:rPr>
                <w:sz w:val="24"/>
                <w:szCs w:val="24"/>
                <w:lang w:val="en-ZA"/>
              </w:rPr>
            </w:pPr>
            <w:r w:rsidRPr="00521B6B">
              <w:rPr>
                <w:sz w:val="24"/>
                <w:szCs w:val="24"/>
                <w:lang w:val="en-ZA"/>
              </w:rPr>
              <w:t>Attendance: All members present.</w:t>
            </w:r>
          </w:p>
          <w:p w14:paraId="5C40A6CC" w14:textId="77777777" w:rsidR="00521B6B" w:rsidRPr="00521B6B" w:rsidRDefault="00521B6B" w:rsidP="00521B6B">
            <w:pPr>
              <w:pStyle w:val="Text"/>
              <w:numPr>
                <w:ilvl w:val="0"/>
                <w:numId w:val="14"/>
              </w:numPr>
              <w:rPr>
                <w:sz w:val="24"/>
                <w:szCs w:val="24"/>
                <w:lang w:val="en-ZA"/>
              </w:rPr>
            </w:pPr>
            <w:r w:rsidRPr="00521B6B">
              <w:rPr>
                <w:sz w:val="24"/>
                <w:szCs w:val="24"/>
                <w:lang w:val="en-ZA"/>
              </w:rPr>
              <w:t>Discussion: Individual skill and expertise are discussed, along with the team members' introductions.</w:t>
            </w:r>
          </w:p>
          <w:p w14:paraId="374BBC7F" w14:textId="77777777" w:rsidR="00521B6B" w:rsidRPr="00521B6B" w:rsidRDefault="00521B6B" w:rsidP="00521B6B">
            <w:pPr>
              <w:pStyle w:val="Text"/>
              <w:numPr>
                <w:ilvl w:val="0"/>
                <w:numId w:val="14"/>
              </w:numPr>
              <w:rPr>
                <w:sz w:val="24"/>
                <w:szCs w:val="24"/>
                <w:lang w:val="en-ZA"/>
              </w:rPr>
            </w:pPr>
            <w:r w:rsidRPr="00521B6B">
              <w:rPr>
                <w:sz w:val="24"/>
                <w:szCs w:val="24"/>
                <w:lang w:val="en-ZA"/>
              </w:rPr>
              <w:t>Decisions: Channels of communication and meeting times agreed upon.</w:t>
            </w:r>
          </w:p>
          <w:p w14:paraId="6F8B2C8D" w14:textId="77777777" w:rsidR="00521B6B" w:rsidRDefault="00521B6B" w:rsidP="00521B6B">
            <w:pPr>
              <w:pStyle w:val="Text"/>
              <w:numPr>
                <w:ilvl w:val="0"/>
                <w:numId w:val="14"/>
              </w:numPr>
              <w:rPr>
                <w:sz w:val="24"/>
                <w:szCs w:val="24"/>
                <w:lang w:val="en-ZA"/>
              </w:rPr>
            </w:pPr>
            <w:r w:rsidRPr="00521B6B">
              <w:rPr>
                <w:sz w:val="24"/>
                <w:szCs w:val="24"/>
                <w:lang w:val="en-ZA"/>
              </w:rPr>
              <w:t>Next Steps: Members will complete relevant courses and write reflections on them.</w:t>
            </w:r>
          </w:p>
          <w:p w14:paraId="2952A390" w14:textId="77777777" w:rsidR="00521B6B" w:rsidRPr="00521B6B" w:rsidRDefault="00521B6B" w:rsidP="00521B6B">
            <w:pPr>
              <w:pStyle w:val="Text"/>
              <w:ind w:left="720"/>
              <w:rPr>
                <w:sz w:val="24"/>
                <w:szCs w:val="24"/>
                <w:lang w:val="en-ZA"/>
              </w:rPr>
            </w:pPr>
          </w:p>
          <w:p w14:paraId="493903F3" w14:textId="77777777" w:rsidR="00521B6B" w:rsidRPr="00521B6B" w:rsidRDefault="00521B6B" w:rsidP="00521B6B">
            <w:pPr>
              <w:pStyle w:val="Text"/>
              <w:rPr>
                <w:b/>
                <w:bCs/>
                <w:u w:val="single"/>
                <w:lang w:val="en-ZA"/>
              </w:rPr>
            </w:pPr>
            <w:r w:rsidRPr="00521B6B">
              <w:rPr>
                <w:b/>
                <w:bCs/>
                <w:u w:val="single"/>
                <w:lang w:val="en-ZA"/>
              </w:rPr>
              <w:t>Week 2 (13-17 March):</w:t>
            </w:r>
          </w:p>
          <w:p w14:paraId="2B595C51" w14:textId="77777777" w:rsidR="00521B6B" w:rsidRPr="00521B6B" w:rsidRDefault="00521B6B" w:rsidP="00521B6B">
            <w:pPr>
              <w:pStyle w:val="Text"/>
              <w:numPr>
                <w:ilvl w:val="0"/>
                <w:numId w:val="15"/>
              </w:numPr>
              <w:rPr>
                <w:lang w:val="en-ZA"/>
              </w:rPr>
            </w:pPr>
            <w:r w:rsidRPr="00521B6B">
              <w:rPr>
                <w:lang w:val="en-ZA"/>
              </w:rPr>
              <w:t>Status: Completed</w:t>
            </w:r>
          </w:p>
          <w:p w14:paraId="1E375D81" w14:textId="77777777" w:rsidR="00521B6B" w:rsidRPr="00521B6B" w:rsidRDefault="00521B6B" w:rsidP="00521B6B">
            <w:pPr>
              <w:pStyle w:val="Text"/>
              <w:numPr>
                <w:ilvl w:val="0"/>
                <w:numId w:val="15"/>
              </w:numPr>
              <w:rPr>
                <w:lang w:val="en-ZA"/>
              </w:rPr>
            </w:pPr>
            <w:r w:rsidRPr="00521B6B">
              <w:rPr>
                <w:lang w:val="en-ZA"/>
              </w:rPr>
              <w:t>Highlights: All members have completed relevant courses and written reflections on them.</w:t>
            </w:r>
          </w:p>
          <w:p w14:paraId="4D0ADBAE" w14:textId="77777777" w:rsidR="00521B6B" w:rsidRPr="00521B6B" w:rsidRDefault="00521B6B" w:rsidP="00521B6B">
            <w:pPr>
              <w:pStyle w:val="Text"/>
              <w:numPr>
                <w:ilvl w:val="0"/>
                <w:numId w:val="15"/>
              </w:numPr>
              <w:rPr>
                <w:lang w:val="en-ZA"/>
              </w:rPr>
            </w:pPr>
            <w:r w:rsidRPr="00521B6B">
              <w:rPr>
                <w:lang w:val="en-ZA"/>
              </w:rPr>
              <w:t>Attendance: All members present.</w:t>
            </w:r>
          </w:p>
          <w:p w14:paraId="349A766E" w14:textId="54159F75" w:rsidR="00521B6B" w:rsidRPr="00521B6B" w:rsidRDefault="00521B6B" w:rsidP="00521B6B">
            <w:pPr>
              <w:pStyle w:val="Text"/>
              <w:numPr>
                <w:ilvl w:val="0"/>
                <w:numId w:val="15"/>
              </w:numPr>
              <w:rPr>
                <w:lang w:val="en-ZA"/>
              </w:rPr>
            </w:pPr>
            <w:r w:rsidRPr="00521B6B">
              <w:rPr>
                <w:lang w:val="en-ZA"/>
              </w:rPr>
              <w:t>Discussion: Exchanging thoughts on finished courses. A discussion of the project's potential applications and how the skills from the courses can help with its completion.</w:t>
            </w:r>
          </w:p>
          <w:p w14:paraId="24BE3A19" w14:textId="77777777" w:rsidR="00521B6B" w:rsidRPr="00521B6B" w:rsidRDefault="00521B6B" w:rsidP="00521B6B">
            <w:pPr>
              <w:pStyle w:val="Text"/>
              <w:numPr>
                <w:ilvl w:val="0"/>
                <w:numId w:val="15"/>
              </w:numPr>
              <w:rPr>
                <w:lang w:val="en-ZA"/>
              </w:rPr>
            </w:pPr>
            <w:r w:rsidRPr="00521B6B">
              <w:rPr>
                <w:lang w:val="en-ZA"/>
              </w:rPr>
              <w:t>Decisions Made: Everyone needs to experiment with packet tracer and be comfortable with using it.</w:t>
            </w:r>
          </w:p>
          <w:p w14:paraId="30C78648" w14:textId="77777777" w:rsidR="00521B6B" w:rsidRDefault="00521B6B" w:rsidP="00521B6B">
            <w:pPr>
              <w:pStyle w:val="Text"/>
              <w:numPr>
                <w:ilvl w:val="0"/>
                <w:numId w:val="15"/>
              </w:numPr>
              <w:rPr>
                <w:lang w:val="en-ZA"/>
              </w:rPr>
            </w:pPr>
            <w:r w:rsidRPr="00521B6B">
              <w:rPr>
                <w:lang w:val="en-ZA"/>
              </w:rPr>
              <w:t>Next Steps: Lohard and Zane will start brainstorming ideas on how to solve the packet tracer problem.</w:t>
            </w:r>
          </w:p>
          <w:p w14:paraId="159C00AB" w14:textId="77777777" w:rsidR="00521B6B" w:rsidRPr="00521B6B" w:rsidRDefault="00521B6B" w:rsidP="00521B6B">
            <w:pPr>
              <w:pStyle w:val="Text"/>
              <w:ind w:left="720"/>
              <w:rPr>
                <w:lang w:val="en-ZA"/>
              </w:rPr>
            </w:pPr>
          </w:p>
          <w:p w14:paraId="717750A5" w14:textId="77777777" w:rsidR="00521B6B" w:rsidRPr="00521B6B" w:rsidRDefault="00521B6B" w:rsidP="00521B6B">
            <w:pPr>
              <w:pStyle w:val="Text"/>
              <w:rPr>
                <w:b/>
                <w:bCs/>
                <w:u w:val="single"/>
                <w:lang w:val="en-ZA"/>
              </w:rPr>
            </w:pPr>
            <w:r w:rsidRPr="00521B6B">
              <w:rPr>
                <w:b/>
                <w:bCs/>
                <w:u w:val="single"/>
                <w:lang w:val="en-ZA"/>
              </w:rPr>
              <w:t>Week 3 (18-24 March):</w:t>
            </w:r>
          </w:p>
          <w:p w14:paraId="095DB7A4" w14:textId="77777777" w:rsidR="00521B6B" w:rsidRPr="00521B6B" w:rsidRDefault="00521B6B" w:rsidP="00521B6B">
            <w:pPr>
              <w:pStyle w:val="Text"/>
              <w:numPr>
                <w:ilvl w:val="0"/>
                <w:numId w:val="16"/>
              </w:numPr>
              <w:rPr>
                <w:lang w:val="en-ZA"/>
              </w:rPr>
            </w:pPr>
            <w:r w:rsidRPr="00521B6B">
              <w:rPr>
                <w:lang w:val="en-ZA"/>
              </w:rPr>
              <w:t>Status: Completed</w:t>
            </w:r>
          </w:p>
          <w:p w14:paraId="6B5ABF0E" w14:textId="18D123D6" w:rsidR="00521B6B" w:rsidRPr="00521B6B" w:rsidRDefault="00521B6B" w:rsidP="00521B6B">
            <w:pPr>
              <w:pStyle w:val="Text"/>
              <w:numPr>
                <w:ilvl w:val="0"/>
                <w:numId w:val="16"/>
              </w:numPr>
              <w:rPr>
                <w:lang w:val="en-ZA"/>
              </w:rPr>
            </w:pPr>
            <w:r w:rsidRPr="00521B6B">
              <w:rPr>
                <w:lang w:val="en-ZA"/>
              </w:rPr>
              <w:t>Highlights: We have collectively brainstormed ideas on how to solve the packet tracer problem (primarily used ideas from Lohard and Zane). Everyone is comfortable with packet tracer. </w:t>
            </w:r>
          </w:p>
          <w:p w14:paraId="136069EF" w14:textId="77777777" w:rsidR="00521B6B" w:rsidRPr="00521B6B" w:rsidRDefault="00521B6B" w:rsidP="00521B6B">
            <w:pPr>
              <w:pStyle w:val="Text"/>
              <w:numPr>
                <w:ilvl w:val="0"/>
                <w:numId w:val="16"/>
              </w:numPr>
              <w:rPr>
                <w:lang w:val="en-ZA"/>
              </w:rPr>
            </w:pPr>
            <w:r w:rsidRPr="00521B6B">
              <w:rPr>
                <w:lang w:val="en-ZA"/>
              </w:rPr>
              <w:t>Attendance: Renier could not attend.</w:t>
            </w:r>
          </w:p>
          <w:p w14:paraId="74CCB463" w14:textId="77777777" w:rsidR="00521B6B" w:rsidRPr="00521B6B" w:rsidRDefault="00521B6B" w:rsidP="00521B6B">
            <w:pPr>
              <w:pStyle w:val="Text"/>
              <w:numPr>
                <w:ilvl w:val="0"/>
                <w:numId w:val="16"/>
              </w:numPr>
              <w:rPr>
                <w:lang w:val="en-ZA"/>
              </w:rPr>
            </w:pPr>
            <w:r w:rsidRPr="00521B6B">
              <w:rPr>
                <w:lang w:val="en-ZA"/>
              </w:rPr>
              <w:t>Discussion: Outlining potential solutions for the packet tracer issue. Talk about the division of tasks.</w:t>
            </w:r>
          </w:p>
          <w:p w14:paraId="6C312D80" w14:textId="77777777" w:rsidR="00521B6B" w:rsidRPr="00521B6B" w:rsidRDefault="00521B6B" w:rsidP="00521B6B">
            <w:pPr>
              <w:pStyle w:val="Text"/>
              <w:numPr>
                <w:ilvl w:val="0"/>
                <w:numId w:val="16"/>
              </w:numPr>
              <w:rPr>
                <w:lang w:val="en-ZA"/>
              </w:rPr>
            </w:pPr>
            <w:r w:rsidRPr="00521B6B">
              <w:rPr>
                <w:lang w:val="en-ZA"/>
              </w:rPr>
              <w:t>Decisions Made: Finalising each member's tasks and responsibilities.</w:t>
            </w:r>
          </w:p>
          <w:p w14:paraId="35AB8B4D" w14:textId="77777777" w:rsidR="00521B6B" w:rsidRDefault="00521B6B" w:rsidP="00521B6B">
            <w:pPr>
              <w:pStyle w:val="Text"/>
              <w:numPr>
                <w:ilvl w:val="0"/>
                <w:numId w:val="16"/>
              </w:numPr>
              <w:rPr>
                <w:lang w:val="en-ZA"/>
              </w:rPr>
            </w:pPr>
            <w:r w:rsidRPr="00521B6B">
              <w:rPr>
                <w:lang w:val="en-ZA"/>
              </w:rPr>
              <w:t>Next Steps: Andre and Conrad will finalise the work ethic and other documentation that needs to be submitted.</w:t>
            </w:r>
          </w:p>
          <w:p w14:paraId="1F858350" w14:textId="77777777" w:rsidR="00521B6B" w:rsidRDefault="00521B6B" w:rsidP="00521B6B">
            <w:pPr>
              <w:pStyle w:val="Text"/>
              <w:rPr>
                <w:lang w:val="en-ZA"/>
              </w:rPr>
            </w:pPr>
          </w:p>
          <w:p w14:paraId="2C2046AB" w14:textId="77777777" w:rsidR="00521B6B" w:rsidRPr="00521B6B" w:rsidRDefault="00521B6B" w:rsidP="00521B6B">
            <w:pPr>
              <w:pStyle w:val="Text"/>
              <w:rPr>
                <w:lang w:val="en-ZA"/>
              </w:rPr>
            </w:pPr>
          </w:p>
          <w:p w14:paraId="110BCFEF" w14:textId="77777777" w:rsidR="00521B6B" w:rsidRPr="00521B6B" w:rsidRDefault="00521B6B" w:rsidP="00521B6B">
            <w:pPr>
              <w:pStyle w:val="Text"/>
              <w:rPr>
                <w:b/>
                <w:bCs/>
                <w:u w:val="single"/>
                <w:lang w:val="en-ZA"/>
              </w:rPr>
            </w:pPr>
            <w:r w:rsidRPr="00521B6B">
              <w:rPr>
                <w:b/>
                <w:bCs/>
                <w:u w:val="single"/>
                <w:lang w:val="en-ZA"/>
              </w:rPr>
              <w:lastRenderedPageBreak/>
              <w:t>Week 4 (25-31 March):</w:t>
            </w:r>
          </w:p>
          <w:p w14:paraId="0D34B7D4" w14:textId="77777777" w:rsidR="00521B6B" w:rsidRPr="00521B6B" w:rsidRDefault="00521B6B" w:rsidP="00521B6B">
            <w:pPr>
              <w:pStyle w:val="Text"/>
              <w:numPr>
                <w:ilvl w:val="0"/>
                <w:numId w:val="17"/>
              </w:numPr>
              <w:rPr>
                <w:lang w:val="en-ZA"/>
              </w:rPr>
            </w:pPr>
            <w:r w:rsidRPr="00521B6B">
              <w:rPr>
                <w:lang w:val="en-ZA"/>
              </w:rPr>
              <w:t>Status: Completed</w:t>
            </w:r>
          </w:p>
          <w:p w14:paraId="3A7CF5BD" w14:textId="0DAD282C" w:rsidR="00521B6B" w:rsidRPr="00521B6B" w:rsidRDefault="00521B6B" w:rsidP="00521B6B">
            <w:pPr>
              <w:pStyle w:val="Text"/>
              <w:numPr>
                <w:ilvl w:val="0"/>
                <w:numId w:val="17"/>
              </w:numPr>
              <w:rPr>
                <w:lang w:val="en-ZA"/>
              </w:rPr>
            </w:pPr>
            <w:r w:rsidRPr="00521B6B">
              <w:rPr>
                <w:lang w:val="en-ZA"/>
              </w:rPr>
              <w:t>Highlights: Andre and Conrad have finalised the work ethic and other documentation that needed to be completed.</w:t>
            </w:r>
          </w:p>
          <w:p w14:paraId="66EC3690" w14:textId="77777777" w:rsidR="00521B6B" w:rsidRPr="00521B6B" w:rsidRDefault="00521B6B" w:rsidP="00521B6B">
            <w:pPr>
              <w:pStyle w:val="Text"/>
              <w:numPr>
                <w:ilvl w:val="0"/>
                <w:numId w:val="17"/>
              </w:numPr>
              <w:rPr>
                <w:lang w:val="en-ZA"/>
              </w:rPr>
            </w:pPr>
            <w:r w:rsidRPr="00521B6B">
              <w:rPr>
                <w:lang w:val="en-ZA"/>
              </w:rPr>
              <w:t>Attendance: All members present.</w:t>
            </w:r>
          </w:p>
          <w:p w14:paraId="0EF62987" w14:textId="77777777" w:rsidR="00521B6B" w:rsidRPr="00521B6B" w:rsidRDefault="00521B6B" w:rsidP="00521B6B">
            <w:pPr>
              <w:pStyle w:val="Text"/>
              <w:numPr>
                <w:ilvl w:val="0"/>
                <w:numId w:val="17"/>
              </w:numPr>
              <w:rPr>
                <w:lang w:val="en-ZA"/>
              </w:rPr>
            </w:pPr>
            <w:r w:rsidRPr="00521B6B">
              <w:rPr>
                <w:lang w:val="en-ZA"/>
              </w:rPr>
              <w:t>Discussion: Examining the finished documentation. Preparing for the network design phase.</w:t>
            </w:r>
          </w:p>
          <w:p w14:paraId="14A3D326" w14:textId="77777777" w:rsidR="00521B6B" w:rsidRPr="00521B6B" w:rsidRDefault="00521B6B" w:rsidP="00521B6B">
            <w:pPr>
              <w:pStyle w:val="Text"/>
              <w:numPr>
                <w:ilvl w:val="0"/>
                <w:numId w:val="17"/>
              </w:numPr>
              <w:rPr>
                <w:lang w:val="en-ZA"/>
              </w:rPr>
            </w:pPr>
            <w:r w:rsidRPr="00521B6B">
              <w:rPr>
                <w:lang w:val="en-ZA"/>
              </w:rPr>
              <w:t>Decisions Made: The documentation was approved.</w:t>
            </w:r>
          </w:p>
          <w:p w14:paraId="6BE807A2" w14:textId="76E63F43" w:rsidR="00521B6B" w:rsidRDefault="00521B6B" w:rsidP="00521B6B">
            <w:pPr>
              <w:pStyle w:val="Text"/>
              <w:numPr>
                <w:ilvl w:val="0"/>
                <w:numId w:val="17"/>
              </w:numPr>
              <w:rPr>
                <w:lang w:val="en-ZA"/>
              </w:rPr>
            </w:pPr>
            <w:r w:rsidRPr="00521B6B">
              <w:rPr>
                <w:lang w:val="en-ZA"/>
              </w:rPr>
              <w:t>Next Steps: Johan, Franco, and Jason will work on the initial network design and specifications.</w:t>
            </w:r>
          </w:p>
          <w:p w14:paraId="3601C259" w14:textId="77777777" w:rsidR="00521B6B" w:rsidRPr="00521B6B" w:rsidRDefault="00521B6B" w:rsidP="00521B6B">
            <w:pPr>
              <w:pStyle w:val="Text"/>
              <w:ind w:left="720"/>
              <w:rPr>
                <w:lang w:val="en-ZA"/>
              </w:rPr>
            </w:pPr>
          </w:p>
          <w:p w14:paraId="3F79BFD9" w14:textId="77777777" w:rsidR="00521B6B" w:rsidRPr="00521B6B" w:rsidRDefault="00521B6B" w:rsidP="00521B6B">
            <w:pPr>
              <w:pStyle w:val="Text"/>
              <w:rPr>
                <w:b/>
                <w:bCs/>
                <w:u w:val="single"/>
                <w:lang w:val="en-ZA"/>
              </w:rPr>
            </w:pPr>
            <w:r w:rsidRPr="00521B6B">
              <w:rPr>
                <w:b/>
                <w:bCs/>
                <w:u w:val="single"/>
                <w:lang w:val="en-ZA"/>
              </w:rPr>
              <w:t>Week 5 (1-7 April):</w:t>
            </w:r>
          </w:p>
          <w:p w14:paraId="3CC1B42F" w14:textId="77777777" w:rsidR="00521B6B" w:rsidRPr="00521B6B" w:rsidRDefault="00521B6B" w:rsidP="00521B6B">
            <w:pPr>
              <w:pStyle w:val="Text"/>
              <w:numPr>
                <w:ilvl w:val="0"/>
                <w:numId w:val="18"/>
              </w:numPr>
              <w:rPr>
                <w:lang w:val="en-ZA"/>
              </w:rPr>
            </w:pPr>
            <w:r w:rsidRPr="00521B6B">
              <w:rPr>
                <w:lang w:val="en-ZA"/>
              </w:rPr>
              <w:t>Status: Completed</w:t>
            </w:r>
          </w:p>
          <w:p w14:paraId="6E2A4C6F" w14:textId="702CB390" w:rsidR="00521B6B" w:rsidRPr="00521B6B" w:rsidRDefault="00521B6B" w:rsidP="00521B6B">
            <w:pPr>
              <w:pStyle w:val="Text"/>
              <w:numPr>
                <w:ilvl w:val="0"/>
                <w:numId w:val="18"/>
              </w:numPr>
              <w:rPr>
                <w:lang w:val="en-ZA"/>
              </w:rPr>
            </w:pPr>
            <w:r w:rsidRPr="00521B6B">
              <w:rPr>
                <w:lang w:val="en-ZA"/>
              </w:rPr>
              <w:t>Highlights: Johan, Franco, and Jason have completed the initial network design and specifications.</w:t>
            </w:r>
          </w:p>
          <w:p w14:paraId="67C32499" w14:textId="77777777" w:rsidR="00521B6B" w:rsidRPr="00521B6B" w:rsidRDefault="00521B6B" w:rsidP="00521B6B">
            <w:pPr>
              <w:pStyle w:val="Text"/>
              <w:numPr>
                <w:ilvl w:val="0"/>
                <w:numId w:val="18"/>
              </w:numPr>
              <w:rPr>
                <w:lang w:val="en-ZA"/>
              </w:rPr>
            </w:pPr>
            <w:r w:rsidRPr="00521B6B">
              <w:rPr>
                <w:lang w:val="en-ZA"/>
              </w:rPr>
              <w:t>Attendance: All members present.</w:t>
            </w:r>
          </w:p>
          <w:p w14:paraId="445FFF89" w14:textId="77777777" w:rsidR="00521B6B" w:rsidRPr="00521B6B" w:rsidRDefault="00521B6B" w:rsidP="00521B6B">
            <w:pPr>
              <w:pStyle w:val="Text"/>
              <w:numPr>
                <w:ilvl w:val="0"/>
                <w:numId w:val="18"/>
              </w:numPr>
              <w:rPr>
                <w:lang w:val="en-ZA"/>
              </w:rPr>
            </w:pPr>
            <w:r w:rsidRPr="00521B6B">
              <w:rPr>
                <w:lang w:val="en-ZA"/>
              </w:rPr>
              <w:t>Discussion: The first part of network design is presented. Preparation for the topological design of the network.</w:t>
            </w:r>
          </w:p>
          <w:p w14:paraId="31DB1193" w14:textId="77777777" w:rsidR="00521B6B" w:rsidRPr="00521B6B" w:rsidRDefault="00521B6B" w:rsidP="00521B6B">
            <w:pPr>
              <w:pStyle w:val="Text"/>
              <w:numPr>
                <w:ilvl w:val="0"/>
                <w:numId w:val="18"/>
              </w:numPr>
              <w:rPr>
                <w:lang w:val="en-ZA"/>
              </w:rPr>
            </w:pPr>
            <w:r w:rsidRPr="00521B6B">
              <w:rPr>
                <w:lang w:val="en-ZA"/>
              </w:rPr>
              <w:t>Decisions Made: The original network architecture and standards were approved.</w:t>
            </w:r>
          </w:p>
          <w:p w14:paraId="3C3DEFF9" w14:textId="77777777" w:rsidR="00521B6B" w:rsidRDefault="00521B6B" w:rsidP="00521B6B">
            <w:pPr>
              <w:pStyle w:val="Text"/>
              <w:numPr>
                <w:ilvl w:val="0"/>
                <w:numId w:val="18"/>
              </w:numPr>
              <w:rPr>
                <w:lang w:val="en-ZA"/>
              </w:rPr>
            </w:pPr>
            <w:r w:rsidRPr="00521B6B">
              <w:rPr>
                <w:lang w:val="en-ZA"/>
              </w:rPr>
              <w:t>Next Steps: We collectively develop the topological network design based on the initial design and specifications.</w:t>
            </w:r>
          </w:p>
          <w:p w14:paraId="37D11552" w14:textId="77777777" w:rsidR="00521B6B" w:rsidRPr="00521B6B" w:rsidRDefault="00521B6B" w:rsidP="00521B6B">
            <w:pPr>
              <w:pStyle w:val="Text"/>
              <w:ind w:left="720"/>
              <w:rPr>
                <w:lang w:val="en-ZA"/>
              </w:rPr>
            </w:pPr>
          </w:p>
          <w:p w14:paraId="2F2BE672" w14:textId="77777777" w:rsidR="00521B6B" w:rsidRPr="00521B6B" w:rsidRDefault="00521B6B" w:rsidP="00521B6B">
            <w:pPr>
              <w:pStyle w:val="Text"/>
              <w:rPr>
                <w:b/>
                <w:bCs/>
                <w:u w:val="single"/>
                <w:lang w:val="en-ZA"/>
              </w:rPr>
            </w:pPr>
            <w:r w:rsidRPr="00521B6B">
              <w:rPr>
                <w:b/>
                <w:bCs/>
                <w:u w:val="single"/>
                <w:lang w:val="en-ZA"/>
              </w:rPr>
              <w:t>Week 6 (7-14 April):</w:t>
            </w:r>
          </w:p>
          <w:p w14:paraId="423465BA" w14:textId="77777777" w:rsidR="00521B6B" w:rsidRPr="00521B6B" w:rsidRDefault="00521B6B" w:rsidP="00521B6B">
            <w:pPr>
              <w:pStyle w:val="Text"/>
              <w:numPr>
                <w:ilvl w:val="0"/>
                <w:numId w:val="19"/>
              </w:numPr>
              <w:rPr>
                <w:lang w:val="en-ZA"/>
              </w:rPr>
            </w:pPr>
            <w:r w:rsidRPr="00521B6B">
              <w:rPr>
                <w:lang w:val="en-ZA"/>
              </w:rPr>
              <w:t>Status: Completed</w:t>
            </w:r>
          </w:p>
          <w:p w14:paraId="6F2F60E4" w14:textId="77777777" w:rsidR="00521B6B" w:rsidRPr="00521B6B" w:rsidRDefault="00521B6B" w:rsidP="00521B6B">
            <w:pPr>
              <w:pStyle w:val="Text"/>
              <w:numPr>
                <w:ilvl w:val="0"/>
                <w:numId w:val="19"/>
              </w:numPr>
              <w:rPr>
                <w:lang w:val="en-ZA"/>
              </w:rPr>
            </w:pPr>
            <w:r w:rsidRPr="00521B6B">
              <w:rPr>
                <w:lang w:val="en-ZA"/>
              </w:rPr>
              <w:t>Highlights: We have developed the topological network design based on the initial design and specifications.</w:t>
            </w:r>
          </w:p>
          <w:p w14:paraId="07A5003F" w14:textId="77777777" w:rsidR="00521B6B" w:rsidRPr="00521B6B" w:rsidRDefault="00521B6B" w:rsidP="00521B6B">
            <w:pPr>
              <w:pStyle w:val="Text"/>
              <w:numPr>
                <w:ilvl w:val="0"/>
                <w:numId w:val="19"/>
              </w:numPr>
              <w:rPr>
                <w:lang w:val="en-ZA"/>
              </w:rPr>
            </w:pPr>
            <w:r w:rsidRPr="00521B6B">
              <w:rPr>
                <w:lang w:val="en-ZA"/>
              </w:rPr>
              <w:t>Attendance: All members present.</w:t>
            </w:r>
          </w:p>
          <w:p w14:paraId="60071646" w14:textId="77777777" w:rsidR="00521B6B" w:rsidRPr="00521B6B" w:rsidRDefault="00521B6B" w:rsidP="00521B6B">
            <w:pPr>
              <w:pStyle w:val="Text"/>
              <w:numPr>
                <w:ilvl w:val="0"/>
                <w:numId w:val="19"/>
              </w:numPr>
              <w:rPr>
                <w:lang w:val="en-ZA"/>
              </w:rPr>
            </w:pPr>
            <w:r w:rsidRPr="00521B6B">
              <w:rPr>
                <w:lang w:val="en-ZA"/>
              </w:rPr>
              <w:t>Discussion: Review of the topological network architecture is discussed. Preparing for the network implementation phase. </w:t>
            </w:r>
          </w:p>
          <w:p w14:paraId="0AEE6DC6" w14:textId="77777777" w:rsidR="00521B6B" w:rsidRPr="00521B6B" w:rsidRDefault="00521B6B" w:rsidP="00521B6B">
            <w:pPr>
              <w:pStyle w:val="Text"/>
              <w:numPr>
                <w:ilvl w:val="0"/>
                <w:numId w:val="19"/>
              </w:numPr>
              <w:rPr>
                <w:lang w:val="en-ZA"/>
              </w:rPr>
            </w:pPr>
            <w:r w:rsidRPr="00521B6B">
              <w:rPr>
                <w:lang w:val="en-ZA"/>
              </w:rPr>
              <w:t>Decisions Made: The topological network design was approved.</w:t>
            </w:r>
          </w:p>
          <w:p w14:paraId="77F5FF72" w14:textId="77777777" w:rsidR="00521B6B" w:rsidRDefault="00521B6B" w:rsidP="00521B6B">
            <w:pPr>
              <w:pStyle w:val="Text"/>
              <w:numPr>
                <w:ilvl w:val="0"/>
                <w:numId w:val="19"/>
              </w:numPr>
              <w:rPr>
                <w:lang w:val="en-ZA"/>
              </w:rPr>
            </w:pPr>
            <w:r w:rsidRPr="00521B6B">
              <w:rPr>
                <w:lang w:val="en-ZA"/>
              </w:rPr>
              <w:t>Next Steps: Andre will finalise the Packet Tracer Network based on the topological design.</w:t>
            </w:r>
          </w:p>
          <w:p w14:paraId="07D5B52A" w14:textId="77777777" w:rsidR="00521B6B" w:rsidRPr="00521B6B" w:rsidRDefault="00521B6B" w:rsidP="00521B6B">
            <w:pPr>
              <w:pStyle w:val="Text"/>
              <w:ind w:left="720"/>
              <w:rPr>
                <w:lang w:val="en-ZA"/>
              </w:rPr>
            </w:pPr>
          </w:p>
          <w:p w14:paraId="3DCA42F7" w14:textId="77777777" w:rsidR="00521B6B" w:rsidRDefault="00521B6B" w:rsidP="00521B6B">
            <w:pPr>
              <w:pStyle w:val="Text"/>
              <w:rPr>
                <w:lang w:val="en-ZA"/>
              </w:rPr>
            </w:pPr>
          </w:p>
          <w:p w14:paraId="77F78950" w14:textId="77777777" w:rsidR="00521B6B" w:rsidRDefault="00521B6B" w:rsidP="00521B6B">
            <w:pPr>
              <w:pStyle w:val="Text"/>
              <w:rPr>
                <w:lang w:val="en-ZA"/>
              </w:rPr>
            </w:pPr>
          </w:p>
          <w:p w14:paraId="4D67286C" w14:textId="77777777" w:rsidR="00521B6B" w:rsidRDefault="00521B6B" w:rsidP="00521B6B">
            <w:pPr>
              <w:pStyle w:val="Text"/>
              <w:rPr>
                <w:lang w:val="en-ZA"/>
              </w:rPr>
            </w:pPr>
          </w:p>
          <w:p w14:paraId="08B7EBC1" w14:textId="77777777" w:rsidR="00521B6B" w:rsidRDefault="00521B6B" w:rsidP="00521B6B">
            <w:pPr>
              <w:pStyle w:val="Text"/>
              <w:rPr>
                <w:lang w:val="en-ZA"/>
              </w:rPr>
            </w:pPr>
          </w:p>
          <w:p w14:paraId="1B4D0958" w14:textId="77777777" w:rsidR="00521B6B" w:rsidRDefault="00521B6B" w:rsidP="00521B6B">
            <w:pPr>
              <w:pStyle w:val="Text"/>
              <w:rPr>
                <w:lang w:val="en-ZA"/>
              </w:rPr>
            </w:pPr>
          </w:p>
          <w:p w14:paraId="3355B34C" w14:textId="12DBF4DA" w:rsidR="00521B6B" w:rsidRPr="00521B6B" w:rsidRDefault="00521B6B" w:rsidP="00521B6B">
            <w:pPr>
              <w:pStyle w:val="Text"/>
              <w:rPr>
                <w:b/>
                <w:bCs/>
                <w:u w:val="single"/>
                <w:lang w:val="en-ZA"/>
              </w:rPr>
            </w:pPr>
            <w:r w:rsidRPr="00521B6B">
              <w:rPr>
                <w:b/>
                <w:bCs/>
                <w:u w:val="single"/>
                <w:lang w:val="en-ZA"/>
              </w:rPr>
              <w:lastRenderedPageBreak/>
              <w:t>Week 7+8 (15-28 April):</w:t>
            </w:r>
          </w:p>
          <w:p w14:paraId="79CC4040" w14:textId="77777777" w:rsidR="00521B6B" w:rsidRPr="00521B6B" w:rsidRDefault="00521B6B" w:rsidP="00521B6B">
            <w:pPr>
              <w:pStyle w:val="Text"/>
              <w:numPr>
                <w:ilvl w:val="0"/>
                <w:numId w:val="20"/>
              </w:numPr>
              <w:rPr>
                <w:lang w:val="en-ZA"/>
              </w:rPr>
            </w:pPr>
            <w:r w:rsidRPr="00521B6B">
              <w:rPr>
                <w:lang w:val="en-ZA"/>
              </w:rPr>
              <w:t>Status: Completed</w:t>
            </w:r>
          </w:p>
          <w:p w14:paraId="2BC9C8B1" w14:textId="77777777" w:rsidR="00521B6B" w:rsidRPr="00521B6B" w:rsidRDefault="00521B6B" w:rsidP="00521B6B">
            <w:pPr>
              <w:pStyle w:val="Text"/>
              <w:numPr>
                <w:ilvl w:val="0"/>
                <w:numId w:val="20"/>
              </w:numPr>
              <w:rPr>
                <w:lang w:val="en-ZA"/>
              </w:rPr>
            </w:pPr>
            <w:r w:rsidRPr="00521B6B">
              <w:rPr>
                <w:lang w:val="en-ZA"/>
              </w:rPr>
              <w:t>Highlights: Andre has finalised the Packet Tracer Network based on the topological design.</w:t>
            </w:r>
          </w:p>
          <w:p w14:paraId="77250870" w14:textId="77777777" w:rsidR="00521B6B" w:rsidRPr="00521B6B" w:rsidRDefault="00521B6B" w:rsidP="00521B6B">
            <w:pPr>
              <w:pStyle w:val="Text"/>
              <w:numPr>
                <w:ilvl w:val="0"/>
                <w:numId w:val="20"/>
              </w:numPr>
              <w:rPr>
                <w:lang w:val="en-ZA"/>
              </w:rPr>
            </w:pPr>
            <w:r w:rsidRPr="00521B6B">
              <w:rPr>
                <w:lang w:val="en-ZA"/>
              </w:rPr>
              <w:t>Attendance: All members present.</w:t>
            </w:r>
          </w:p>
          <w:p w14:paraId="62C19E3B" w14:textId="77777777" w:rsidR="00521B6B" w:rsidRPr="00521B6B" w:rsidRDefault="00521B6B" w:rsidP="00521B6B">
            <w:pPr>
              <w:pStyle w:val="Text"/>
              <w:numPr>
                <w:ilvl w:val="0"/>
                <w:numId w:val="20"/>
              </w:numPr>
              <w:rPr>
                <w:lang w:val="en-ZA"/>
              </w:rPr>
            </w:pPr>
            <w:r w:rsidRPr="00521B6B">
              <w:rPr>
                <w:lang w:val="en-ZA"/>
              </w:rPr>
              <w:t>Discussion: Presentation of the completed Packet Tracer Network. Preparing for the development of the messaging app.</w:t>
            </w:r>
          </w:p>
          <w:p w14:paraId="38E02CDA" w14:textId="77777777" w:rsidR="00521B6B" w:rsidRPr="00521B6B" w:rsidRDefault="00521B6B" w:rsidP="00521B6B">
            <w:pPr>
              <w:pStyle w:val="Text"/>
              <w:numPr>
                <w:ilvl w:val="0"/>
                <w:numId w:val="20"/>
              </w:numPr>
              <w:rPr>
                <w:lang w:val="en-ZA"/>
              </w:rPr>
            </w:pPr>
            <w:r w:rsidRPr="00521B6B">
              <w:rPr>
                <w:lang w:val="en-ZA"/>
              </w:rPr>
              <w:t>Decisions Made: The Packet Tracer Network was approved.</w:t>
            </w:r>
          </w:p>
          <w:p w14:paraId="0B2584DC" w14:textId="77777777" w:rsidR="00521B6B" w:rsidRDefault="00521B6B" w:rsidP="00521B6B">
            <w:pPr>
              <w:pStyle w:val="Text"/>
              <w:numPr>
                <w:ilvl w:val="0"/>
                <w:numId w:val="20"/>
              </w:numPr>
              <w:rPr>
                <w:lang w:val="en-ZA"/>
              </w:rPr>
            </w:pPr>
            <w:r w:rsidRPr="00521B6B">
              <w:rPr>
                <w:lang w:val="en-ZA"/>
              </w:rPr>
              <w:t>Next Steps: Stephan will start coding the messaging application that will be integrated into the network.</w:t>
            </w:r>
          </w:p>
          <w:p w14:paraId="51137230" w14:textId="77777777" w:rsidR="00521B6B" w:rsidRPr="00521B6B" w:rsidRDefault="00521B6B" w:rsidP="00521B6B">
            <w:pPr>
              <w:pStyle w:val="Text"/>
              <w:ind w:left="720"/>
              <w:rPr>
                <w:lang w:val="en-ZA"/>
              </w:rPr>
            </w:pPr>
          </w:p>
          <w:p w14:paraId="3966A159" w14:textId="77777777" w:rsidR="00521B6B" w:rsidRPr="00521B6B" w:rsidRDefault="00521B6B" w:rsidP="00521B6B">
            <w:pPr>
              <w:pStyle w:val="Text"/>
              <w:rPr>
                <w:b/>
                <w:bCs/>
                <w:u w:val="single"/>
                <w:lang w:val="en-ZA"/>
              </w:rPr>
            </w:pPr>
            <w:r w:rsidRPr="00521B6B">
              <w:rPr>
                <w:b/>
                <w:bCs/>
                <w:u w:val="single"/>
                <w:lang w:val="en-ZA"/>
              </w:rPr>
              <w:t>Week 9 (29 April - 5 May):</w:t>
            </w:r>
          </w:p>
          <w:p w14:paraId="31489A5E" w14:textId="77777777" w:rsidR="00521B6B" w:rsidRPr="00521B6B" w:rsidRDefault="00521B6B" w:rsidP="00521B6B">
            <w:pPr>
              <w:pStyle w:val="Text"/>
              <w:numPr>
                <w:ilvl w:val="0"/>
                <w:numId w:val="21"/>
              </w:numPr>
              <w:rPr>
                <w:lang w:val="en-ZA"/>
              </w:rPr>
            </w:pPr>
            <w:r w:rsidRPr="00521B6B">
              <w:rPr>
                <w:lang w:val="en-ZA"/>
              </w:rPr>
              <w:t>Status: Completed</w:t>
            </w:r>
          </w:p>
          <w:p w14:paraId="4956C31E" w14:textId="77777777" w:rsidR="00521B6B" w:rsidRPr="00521B6B" w:rsidRDefault="00521B6B" w:rsidP="00521B6B">
            <w:pPr>
              <w:pStyle w:val="Text"/>
              <w:numPr>
                <w:ilvl w:val="0"/>
                <w:numId w:val="21"/>
              </w:numPr>
              <w:rPr>
                <w:lang w:val="en-ZA"/>
              </w:rPr>
            </w:pPr>
            <w:r w:rsidRPr="00521B6B">
              <w:rPr>
                <w:lang w:val="en-ZA"/>
              </w:rPr>
              <w:t>Highlights: Stephan has started coding the messaging application that will be integrated into the network.</w:t>
            </w:r>
          </w:p>
          <w:p w14:paraId="20882DDE" w14:textId="77777777" w:rsidR="00521B6B" w:rsidRPr="00521B6B" w:rsidRDefault="00521B6B" w:rsidP="00521B6B">
            <w:pPr>
              <w:pStyle w:val="Text"/>
              <w:numPr>
                <w:ilvl w:val="0"/>
                <w:numId w:val="21"/>
              </w:numPr>
              <w:rPr>
                <w:lang w:val="en-ZA"/>
              </w:rPr>
            </w:pPr>
            <w:r w:rsidRPr="00521B6B">
              <w:rPr>
                <w:lang w:val="en-ZA"/>
              </w:rPr>
              <w:t>Attendance: Lohard could not attend the meeting.</w:t>
            </w:r>
          </w:p>
          <w:p w14:paraId="23545A91" w14:textId="77777777" w:rsidR="00521B6B" w:rsidRPr="00521B6B" w:rsidRDefault="00521B6B" w:rsidP="00521B6B">
            <w:pPr>
              <w:pStyle w:val="Text"/>
              <w:numPr>
                <w:ilvl w:val="0"/>
                <w:numId w:val="21"/>
              </w:numPr>
              <w:rPr>
                <w:lang w:val="en-ZA"/>
              </w:rPr>
            </w:pPr>
            <w:r w:rsidRPr="00521B6B">
              <w:rPr>
                <w:lang w:val="en-ZA"/>
              </w:rPr>
              <w:t>Discussion: An analysis of the messaging app's original iteration. Getting ideas for changes that can improve the app. Preparing for the messaging application's completion.</w:t>
            </w:r>
          </w:p>
          <w:p w14:paraId="76233A00" w14:textId="77777777" w:rsidR="00521B6B" w:rsidRPr="00521B6B" w:rsidRDefault="00521B6B" w:rsidP="00521B6B">
            <w:pPr>
              <w:pStyle w:val="Text"/>
              <w:numPr>
                <w:ilvl w:val="0"/>
                <w:numId w:val="21"/>
              </w:numPr>
              <w:rPr>
                <w:lang w:val="en-ZA"/>
              </w:rPr>
            </w:pPr>
            <w:r w:rsidRPr="00521B6B">
              <w:rPr>
                <w:lang w:val="en-ZA"/>
              </w:rPr>
              <w:t>Decisions Made: Input received regarding the messaging app's initial iteration.</w:t>
            </w:r>
          </w:p>
          <w:p w14:paraId="4074FD39" w14:textId="77777777" w:rsidR="00521B6B" w:rsidRPr="00521B6B" w:rsidRDefault="00521B6B" w:rsidP="00521B6B">
            <w:pPr>
              <w:pStyle w:val="Text"/>
              <w:numPr>
                <w:ilvl w:val="0"/>
                <w:numId w:val="21"/>
              </w:numPr>
              <w:rPr>
                <w:lang w:val="en-ZA"/>
              </w:rPr>
            </w:pPr>
            <w:r w:rsidRPr="00521B6B">
              <w:rPr>
                <w:lang w:val="en-ZA"/>
              </w:rPr>
              <w:t>Next Steps: Renier, Ruan and Stephan will finalise the messaging application and complete all related documentation.</w:t>
            </w:r>
          </w:p>
          <w:p w14:paraId="63234AD9" w14:textId="77777777" w:rsidR="00521B6B" w:rsidRPr="00521B6B" w:rsidRDefault="00521B6B" w:rsidP="00521B6B">
            <w:pPr>
              <w:pStyle w:val="Text"/>
              <w:rPr>
                <w:lang w:val="en-ZA"/>
              </w:rPr>
            </w:pPr>
          </w:p>
          <w:p w14:paraId="5BFB4A30" w14:textId="77777777" w:rsidR="00521B6B" w:rsidRPr="00521B6B" w:rsidRDefault="00521B6B" w:rsidP="00521B6B">
            <w:pPr>
              <w:pStyle w:val="Text"/>
              <w:rPr>
                <w:b/>
                <w:bCs/>
                <w:u w:val="single"/>
                <w:lang w:val="en-ZA"/>
              </w:rPr>
            </w:pPr>
            <w:r w:rsidRPr="00521B6B">
              <w:rPr>
                <w:b/>
                <w:bCs/>
                <w:u w:val="single"/>
                <w:lang w:val="en-ZA"/>
              </w:rPr>
              <w:t>Week 10 (6-12 May):</w:t>
            </w:r>
          </w:p>
          <w:p w14:paraId="5259E7BB" w14:textId="77777777" w:rsidR="00521B6B" w:rsidRPr="00521B6B" w:rsidRDefault="00521B6B" w:rsidP="00521B6B">
            <w:pPr>
              <w:pStyle w:val="Text"/>
              <w:numPr>
                <w:ilvl w:val="0"/>
                <w:numId w:val="22"/>
              </w:numPr>
              <w:rPr>
                <w:lang w:val="en-ZA"/>
              </w:rPr>
            </w:pPr>
            <w:r w:rsidRPr="00521B6B">
              <w:rPr>
                <w:lang w:val="en-ZA"/>
              </w:rPr>
              <w:t>Status: Completed</w:t>
            </w:r>
          </w:p>
          <w:p w14:paraId="5E1BD809" w14:textId="77777777" w:rsidR="00521B6B" w:rsidRPr="00521B6B" w:rsidRDefault="00521B6B" w:rsidP="00521B6B">
            <w:pPr>
              <w:pStyle w:val="Text"/>
              <w:numPr>
                <w:ilvl w:val="0"/>
                <w:numId w:val="22"/>
              </w:numPr>
              <w:rPr>
                <w:lang w:val="en-ZA"/>
              </w:rPr>
            </w:pPr>
            <w:r w:rsidRPr="00521B6B">
              <w:rPr>
                <w:lang w:val="en-ZA"/>
              </w:rPr>
              <w:t>Highlights: Renier, Ruan and Stephan have finalised the messaging application and completed all related documentation.</w:t>
            </w:r>
          </w:p>
          <w:p w14:paraId="6D3BA8B5" w14:textId="77777777" w:rsidR="00521B6B" w:rsidRPr="00521B6B" w:rsidRDefault="00521B6B" w:rsidP="00521B6B">
            <w:pPr>
              <w:pStyle w:val="Text"/>
              <w:numPr>
                <w:ilvl w:val="0"/>
                <w:numId w:val="22"/>
              </w:numPr>
              <w:rPr>
                <w:lang w:val="en-ZA"/>
              </w:rPr>
            </w:pPr>
            <w:r w:rsidRPr="00521B6B">
              <w:rPr>
                <w:lang w:val="en-ZA"/>
              </w:rPr>
              <w:t>Attendance: All members present.</w:t>
            </w:r>
          </w:p>
          <w:p w14:paraId="24C426FC" w14:textId="51256708" w:rsidR="00521B6B" w:rsidRPr="00521B6B" w:rsidRDefault="00521B6B" w:rsidP="00521B6B">
            <w:pPr>
              <w:pStyle w:val="Text"/>
              <w:numPr>
                <w:ilvl w:val="0"/>
                <w:numId w:val="22"/>
              </w:numPr>
              <w:rPr>
                <w:lang w:val="en-ZA"/>
              </w:rPr>
            </w:pPr>
            <w:r w:rsidRPr="00521B6B">
              <w:rPr>
                <w:lang w:val="en-ZA"/>
              </w:rPr>
              <w:t>Discussion: Presentation of the completed messaging app and accompanying documentation. Preparing to submit the finished project.</w:t>
            </w:r>
          </w:p>
          <w:p w14:paraId="14185583" w14:textId="77777777" w:rsidR="00521B6B" w:rsidRPr="00521B6B" w:rsidRDefault="00521B6B" w:rsidP="00521B6B">
            <w:pPr>
              <w:pStyle w:val="Text"/>
              <w:numPr>
                <w:ilvl w:val="0"/>
                <w:numId w:val="22"/>
              </w:numPr>
              <w:rPr>
                <w:lang w:val="en-ZA"/>
              </w:rPr>
            </w:pPr>
            <w:r w:rsidRPr="00521B6B">
              <w:rPr>
                <w:lang w:val="en-ZA"/>
              </w:rPr>
              <w:t>Decisions Made: The messaging application and accompanying paperwork were approved.</w:t>
            </w:r>
          </w:p>
          <w:p w14:paraId="04952C67" w14:textId="77777777" w:rsidR="00521B6B" w:rsidRPr="00521B6B" w:rsidRDefault="00521B6B" w:rsidP="00521B6B">
            <w:pPr>
              <w:pStyle w:val="Text"/>
              <w:numPr>
                <w:ilvl w:val="0"/>
                <w:numId w:val="22"/>
              </w:numPr>
              <w:rPr>
                <w:lang w:val="en-ZA"/>
              </w:rPr>
            </w:pPr>
            <w:r w:rsidRPr="00521B6B">
              <w:rPr>
                <w:lang w:val="en-ZA"/>
              </w:rPr>
              <w:t>Next Steps: All members will work together to fix any final bugs and errors, to finalise all documentation, and submit the project.</w:t>
            </w:r>
          </w:p>
          <w:p w14:paraId="7FB750B3" w14:textId="77777777" w:rsidR="00521B6B" w:rsidRDefault="00521B6B" w:rsidP="00521B6B">
            <w:pPr>
              <w:pStyle w:val="Text"/>
              <w:rPr>
                <w:lang w:val="en-ZA"/>
              </w:rPr>
            </w:pPr>
          </w:p>
          <w:p w14:paraId="2CB53903" w14:textId="77777777" w:rsidR="00521B6B" w:rsidRDefault="00521B6B" w:rsidP="00521B6B">
            <w:pPr>
              <w:pStyle w:val="Text"/>
              <w:rPr>
                <w:lang w:val="en-ZA"/>
              </w:rPr>
            </w:pPr>
          </w:p>
          <w:p w14:paraId="537E06B6" w14:textId="77777777" w:rsidR="00521B6B" w:rsidRDefault="00521B6B" w:rsidP="00521B6B">
            <w:pPr>
              <w:pStyle w:val="Text"/>
              <w:rPr>
                <w:lang w:val="en-ZA"/>
              </w:rPr>
            </w:pPr>
          </w:p>
          <w:p w14:paraId="69D52C87" w14:textId="3F58FA10" w:rsidR="00521B6B" w:rsidRPr="00521B6B" w:rsidRDefault="00521B6B" w:rsidP="00521B6B">
            <w:pPr>
              <w:pStyle w:val="Text"/>
              <w:rPr>
                <w:b/>
                <w:bCs/>
                <w:u w:val="single"/>
                <w:lang w:val="en-ZA"/>
              </w:rPr>
            </w:pPr>
            <w:r w:rsidRPr="00521B6B">
              <w:rPr>
                <w:b/>
                <w:bCs/>
                <w:u w:val="single"/>
                <w:lang w:val="en-ZA"/>
              </w:rPr>
              <w:lastRenderedPageBreak/>
              <w:t>Week 11 (13-16 May):</w:t>
            </w:r>
          </w:p>
          <w:p w14:paraId="321A3154" w14:textId="77777777" w:rsidR="00521B6B" w:rsidRPr="00521B6B" w:rsidRDefault="00521B6B" w:rsidP="00521B6B">
            <w:pPr>
              <w:pStyle w:val="Text"/>
              <w:numPr>
                <w:ilvl w:val="0"/>
                <w:numId w:val="23"/>
              </w:numPr>
              <w:rPr>
                <w:lang w:val="en-ZA"/>
              </w:rPr>
            </w:pPr>
            <w:r w:rsidRPr="00521B6B">
              <w:rPr>
                <w:lang w:val="en-ZA"/>
              </w:rPr>
              <w:t>Status: Completed</w:t>
            </w:r>
          </w:p>
          <w:p w14:paraId="31E327C7" w14:textId="77777777" w:rsidR="00521B6B" w:rsidRPr="00521B6B" w:rsidRDefault="00521B6B" w:rsidP="00521B6B">
            <w:pPr>
              <w:pStyle w:val="Text"/>
              <w:numPr>
                <w:ilvl w:val="0"/>
                <w:numId w:val="23"/>
              </w:numPr>
              <w:rPr>
                <w:lang w:val="en-ZA"/>
              </w:rPr>
            </w:pPr>
            <w:r w:rsidRPr="00521B6B">
              <w:rPr>
                <w:lang w:val="en-ZA"/>
              </w:rPr>
              <w:t>Highlights: All members have worked together to fix any final bugs and errors, finalised all documentation, and submit the project.</w:t>
            </w:r>
          </w:p>
          <w:p w14:paraId="7279C2F9" w14:textId="77777777" w:rsidR="00521B6B" w:rsidRPr="00521B6B" w:rsidRDefault="00521B6B" w:rsidP="00521B6B">
            <w:pPr>
              <w:pStyle w:val="Text"/>
              <w:numPr>
                <w:ilvl w:val="0"/>
                <w:numId w:val="23"/>
              </w:numPr>
              <w:rPr>
                <w:lang w:val="en-ZA"/>
              </w:rPr>
            </w:pPr>
            <w:r w:rsidRPr="00521B6B">
              <w:rPr>
                <w:lang w:val="en-ZA"/>
              </w:rPr>
              <w:t>Attendance: All members present.</w:t>
            </w:r>
          </w:p>
          <w:p w14:paraId="4439C7D0" w14:textId="77777777" w:rsidR="00521B6B" w:rsidRPr="00521B6B" w:rsidRDefault="00521B6B" w:rsidP="00521B6B">
            <w:pPr>
              <w:pStyle w:val="Text"/>
              <w:numPr>
                <w:ilvl w:val="0"/>
                <w:numId w:val="23"/>
              </w:numPr>
              <w:rPr>
                <w:lang w:val="en-ZA"/>
              </w:rPr>
            </w:pPr>
            <w:r w:rsidRPr="00521B6B">
              <w:rPr>
                <w:lang w:val="en-ZA"/>
              </w:rPr>
              <w:t>Discussion: Project evaluation in its final form. Talk about any last bugs and mistakes. Minor additions or changes.</w:t>
            </w:r>
          </w:p>
          <w:p w14:paraId="77B34C0D" w14:textId="748D4E41" w:rsidR="00521B6B" w:rsidRPr="00521B6B" w:rsidRDefault="00521B6B" w:rsidP="00521B6B">
            <w:pPr>
              <w:pStyle w:val="Text"/>
              <w:numPr>
                <w:ilvl w:val="0"/>
                <w:numId w:val="23"/>
              </w:numPr>
              <w:rPr>
                <w:lang w:val="en-ZA"/>
              </w:rPr>
            </w:pPr>
            <w:r w:rsidRPr="00521B6B">
              <w:rPr>
                <w:lang w:val="en-ZA"/>
              </w:rPr>
              <w:t>Decisions Made: The completed project was approved.</w:t>
            </w:r>
          </w:p>
          <w:p w14:paraId="34799897" w14:textId="77777777" w:rsidR="00521B6B" w:rsidRPr="00521B6B" w:rsidRDefault="00521B6B" w:rsidP="00521B6B">
            <w:pPr>
              <w:pStyle w:val="Text"/>
              <w:numPr>
                <w:ilvl w:val="0"/>
                <w:numId w:val="23"/>
              </w:numPr>
              <w:rPr>
                <w:lang w:val="en-ZA"/>
              </w:rPr>
            </w:pPr>
            <w:r w:rsidRPr="00521B6B">
              <w:rPr>
                <w:lang w:val="en-ZA"/>
              </w:rPr>
              <w:t>Next Steps: Project completed.</w:t>
            </w:r>
          </w:p>
          <w:p w14:paraId="13342988" w14:textId="77777777" w:rsidR="00521B6B" w:rsidRPr="00935B22" w:rsidRDefault="00521B6B" w:rsidP="00521B6B">
            <w:pPr>
              <w:pStyle w:val="Text"/>
              <w:rPr>
                <w:sz w:val="24"/>
                <w:szCs w:val="24"/>
                <w:lang w:val="en-ZA"/>
              </w:rPr>
            </w:pPr>
          </w:p>
        </w:tc>
      </w:tr>
    </w:tbl>
    <w:p w14:paraId="1605E9AB" w14:textId="77777777" w:rsidR="00521B6B" w:rsidRDefault="00521B6B"/>
    <w:p w14:paraId="33C7B14A" w14:textId="77777777" w:rsidR="00521B6B" w:rsidRDefault="00521B6B"/>
    <w:p w14:paraId="2384A44E" w14:textId="77777777" w:rsidR="00521B6B" w:rsidRDefault="00521B6B"/>
    <w:p w14:paraId="41932E76" w14:textId="77777777" w:rsidR="00521B6B" w:rsidRDefault="00521B6B"/>
    <w:p w14:paraId="76A0C427" w14:textId="77777777" w:rsidR="00521B6B" w:rsidRDefault="00521B6B"/>
    <w:p w14:paraId="4DD78B7F" w14:textId="77777777" w:rsidR="00521B6B" w:rsidRDefault="00521B6B"/>
    <w:p w14:paraId="27DCB36A" w14:textId="77777777" w:rsidR="00521B6B" w:rsidRDefault="00521B6B"/>
    <w:p w14:paraId="7EE28188" w14:textId="77777777" w:rsidR="00521B6B" w:rsidRDefault="00521B6B"/>
    <w:p w14:paraId="00D8EE5B" w14:textId="77777777" w:rsidR="00521B6B" w:rsidRDefault="00521B6B"/>
    <w:p w14:paraId="3DA8362A" w14:textId="77777777" w:rsidR="00521B6B" w:rsidRDefault="00521B6B"/>
    <w:p w14:paraId="28613B17" w14:textId="77777777" w:rsidR="00521B6B" w:rsidRDefault="00521B6B"/>
    <w:p w14:paraId="590C6E6D" w14:textId="77777777" w:rsidR="00521B6B" w:rsidRDefault="00521B6B"/>
    <w:p w14:paraId="76A6A8F5" w14:textId="77777777" w:rsidR="00521B6B" w:rsidRDefault="00521B6B"/>
    <w:p w14:paraId="64D1CCCC" w14:textId="77777777" w:rsidR="00521B6B" w:rsidRDefault="00521B6B"/>
    <w:p w14:paraId="2E78AC91" w14:textId="77777777" w:rsidR="00521B6B" w:rsidRDefault="00521B6B"/>
    <w:p w14:paraId="00D0A4B7" w14:textId="77777777" w:rsidR="00521B6B" w:rsidRDefault="00521B6B"/>
    <w:p w14:paraId="75B995E2" w14:textId="77777777" w:rsidR="00521B6B" w:rsidRDefault="00521B6B"/>
    <w:p w14:paraId="0996EA05" w14:textId="77777777" w:rsidR="00521B6B" w:rsidRDefault="00521B6B"/>
    <w:p w14:paraId="761E91FC" w14:textId="77777777" w:rsidR="00521B6B" w:rsidRDefault="00521B6B"/>
    <w:p w14:paraId="01EFDAA4" w14:textId="77777777" w:rsidR="00521B6B" w:rsidRDefault="00521B6B"/>
    <w:p w14:paraId="3FCC7B3C" w14:textId="77777777" w:rsidR="00521B6B" w:rsidRDefault="00521B6B"/>
    <w:p w14:paraId="62BD7A4E" w14:textId="77777777" w:rsidR="00521B6B" w:rsidRDefault="00521B6B" w:rsidP="00521B6B"/>
    <w:p w14:paraId="1A09DE0D" w14:textId="77777777" w:rsidR="00521B6B" w:rsidRDefault="00521B6B" w:rsidP="00521B6B">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14"/>
      </w:tblGrid>
      <w:tr w:rsidR="00521B6B" w14:paraId="522A6E66" w14:textId="77777777" w:rsidTr="00B20B59">
        <w:trPr>
          <w:trHeight w:val="7294"/>
        </w:trPr>
        <w:tc>
          <w:tcPr>
            <w:tcW w:w="9214" w:type="dxa"/>
            <w:tcBorders>
              <w:top w:val="single" w:sz="48" w:space="0" w:color="A5300F" w:themeColor="accent1"/>
            </w:tcBorders>
            <w:shd w:val="clear" w:color="auto" w:fill="FFFFFF" w:themeFill="background1"/>
            <w:vAlign w:val="center"/>
          </w:tcPr>
          <w:p w14:paraId="7A92FC78" w14:textId="711D1732" w:rsidR="00521B6B" w:rsidRDefault="00521B6B" w:rsidP="00521B6B">
            <w:pPr>
              <w:pStyle w:val="Heading1"/>
              <w:jc w:val="center"/>
              <w:rPr>
                <w:rFonts w:eastAsia="Times New Roman"/>
                <w:sz w:val="22"/>
                <w:szCs w:val="22"/>
                <w:lang w:val="en-ZA" w:eastAsia="en-ZA"/>
              </w:rPr>
            </w:pPr>
            <w:bookmarkStart w:id="18" w:name="_Toc166709723"/>
            <w:r>
              <w:t>Reflections on Task 1</w:t>
            </w:r>
            <w:bookmarkEnd w:id="18"/>
          </w:p>
          <w:p w14:paraId="73EC858C" w14:textId="11FD9F14" w:rsidR="00521B6B" w:rsidRDefault="00521B6B" w:rsidP="00B20B59">
            <w:pPr>
              <w:pStyle w:val="Text"/>
            </w:pPr>
            <w:r w:rsidRPr="00E44B70">
              <w:rPr>
                <w:noProof/>
                <w:lang w:eastAsia="en-AU"/>
              </w:rPr>
              <mc:AlternateContent>
                <mc:Choice Requires="wps">
                  <w:drawing>
                    <wp:anchor distT="0" distB="0" distL="114300" distR="114300" simplePos="0" relativeHeight="251697152" behindDoc="1" locked="0" layoutInCell="1" allowOverlap="1" wp14:anchorId="40DA1B11" wp14:editId="019C2252">
                      <wp:simplePos x="0" y="0"/>
                      <wp:positionH relativeFrom="column">
                        <wp:posOffset>1377315</wp:posOffset>
                      </wp:positionH>
                      <wp:positionV relativeFrom="paragraph">
                        <wp:posOffset>110490</wp:posOffset>
                      </wp:positionV>
                      <wp:extent cx="3063240" cy="45085"/>
                      <wp:effectExtent l="0" t="0" r="0" b="0"/>
                      <wp:wrapTight wrapText="bothSides">
                        <wp:wrapPolygon edited="0">
                          <wp:start x="0" y="0"/>
                          <wp:lineTo x="0" y="9127"/>
                          <wp:lineTo x="21493" y="9127"/>
                          <wp:lineTo x="21493" y="0"/>
                          <wp:lineTo x="0" y="0"/>
                        </wp:wrapPolygon>
                      </wp:wrapTight>
                      <wp:docPr id="1253393939" name="Rectangle 125339393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06324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D6141" id="Rectangle 1253393939" o:spid="_x0000_s1026" alt="&quot;&quot;" style="position:absolute;margin-left:108.45pt;margin-top:8.7pt;width:241.2pt;height:3.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" fillcolor="#a5300f [3204]" stroked="f" strokeweight="2pt">
                      <v:stroke miterlimit="4"/>
                      <v:textbox inset="3pt,3pt,3pt,3pt"/>
                      <w10:wrap type="tight"/>
                    </v:rect>
                  </w:pict>
                </mc:Fallback>
              </mc:AlternateContent>
            </w:r>
          </w:p>
          <w:p w14:paraId="6D0D57B0" w14:textId="77777777" w:rsidR="00521B6B" w:rsidRDefault="00521B6B" w:rsidP="00521B6B">
            <w:pPr>
              <w:pStyle w:val="Text"/>
              <w:rPr>
                <w:b/>
                <w:bCs/>
                <w:u w:val="single"/>
                <w:lang w:val="en-ZA"/>
              </w:rPr>
            </w:pPr>
          </w:p>
          <w:p w14:paraId="7F8382E1" w14:textId="62E457E8" w:rsidR="00521B6B" w:rsidRPr="00521B6B" w:rsidRDefault="00521B6B" w:rsidP="00521B6B">
            <w:pPr>
              <w:pStyle w:val="Text"/>
              <w:rPr>
                <w:b/>
                <w:bCs/>
                <w:u w:val="single"/>
                <w:lang w:val="en-ZA"/>
              </w:rPr>
            </w:pPr>
            <w:r w:rsidRPr="00521B6B">
              <w:rPr>
                <w:b/>
                <w:bCs/>
                <w:u w:val="single"/>
                <w:lang w:val="en-ZA"/>
              </w:rPr>
              <w:t>Lohard Janse van Rensburg – 37248529</w:t>
            </w:r>
          </w:p>
          <w:p w14:paraId="21FB4EFB" w14:textId="77777777" w:rsidR="00521B6B" w:rsidRPr="00521B6B" w:rsidRDefault="00521B6B" w:rsidP="00521B6B">
            <w:pPr>
              <w:pStyle w:val="Text"/>
              <w:rPr>
                <w:lang w:val="en-ZA"/>
              </w:rPr>
            </w:pPr>
          </w:p>
          <w:p w14:paraId="7340FE00" w14:textId="77777777" w:rsidR="00521B6B" w:rsidRDefault="00521B6B" w:rsidP="00521B6B">
            <w:pPr>
              <w:pStyle w:val="Text"/>
              <w:rPr>
                <w:lang w:val="en-ZA"/>
              </w:rPr>
            </w:pPr>
            <w:r w:rsidRPr="00521B6B">
              <w:rPr>
                <w:lang w:val="en-ZA"/>
              </w:rPr>
              <w:t>The completion of these online courses and various others helped me gain a good understanding of a set of soft skills that will benefit me greatly in my academic as well as my professional career. Time management, a skill I learned through the course on managing time, has made me more adept at prioritising tasks and creating realistic, reachable goals. The courses on Git have improved my skills in problem-solving, as I have learned to work effectively with other colleagues on projects and how to use version control systems.</w:t>
            </w:r>
          </w:p>
          <w:p w14:paraId="16C6295A" w14:textId="77777777" w:rsidR="00521B6B" w:rsidRPr="00521B6B" w:rsidRDefault="00521B6B" w:rsidP="00521B6B">
            <w:pPr>
              <w:pStyle w:val="Text"/>
              <w:rPr>
                <w:lang w:val="en-ZA"/>
              </w:rPr>
            </w:pPr>
          </w:p>
          <w:p w14:paraId="1F5D4767" w14:textId="77777777" w:rsidR="00521B6B" w:rsidRDefault="00521B6B" w:rsidP="00521B6B">
            <w:pPr>
              <w:pStyle w:val="Text"/>
              <w:rPr>
                <w:lang w:val="en-ZA"/>
              </w:rPr>
            </w:pPr>
            <w:r w:rsidRPr="00521B6B">
              <w:rPr>
                <w:lang w:val="en-ZA"/>
              </w:rPr>
              <w:t>The course on project management greatly improved my understanding of allocating resources and planning strategically, which are essential to creating successful projects. Additionally, the course on Cisco Packet Tracer helped me develop the needed technical skills, allowing me to gain hands-on knowledge of network setup and troubleshooting. </w:t>
            </w:r>
          </w:p>
          <w:p w14:paraId="1DBFB192" w14:textId="77777777" w:rsidR="00521B6B" w:rsidRPr="00521B6B" w:rsidRDefault="00521B6B" w:rsidP="00521B6B">
            <w:pPr>
              <w:pStyle w:val="Text"/>
              <w:rPr>
                <w:lang w:val="en-ZA"/>
              </w:rPr>
            </w:pPr>
          </w:p>
          <w:p w14:paraId="58890891" w14:textId="77777777" w:rsidR="00521B6B" w:rsidRPr="00521B6B" w:rsidRDefault="00521B6B" w:rsidP="00521B6B">
            <w:pPr>
              <w:pStyle w:val="Text"/>
              <w:rPr>
                <w:lang w:val="en-ZA"/>
              </w:rPr>
            </w:pPr>
            <w:r w:rsidRPr="00521B6B">
              <w:rPr>
                <w:lang w:val="en-ZA"/>
              </w:rPr>
              <w:t>To conclude, these courses have all strengthened my soft skills in the areas of communication, teamwork, and adaptability. With the tools they have given me, I can now take on challenges head-on and work effectively in both solo and group settings. The ability to clearly communicate complicated concepts and to negotiate and resolve conflicts are skills that are needed in any profession. These soft skills complement technical knowledge and are essential to accomplishing business and personal goals.</w:t>
            </w:r>
          </w:p>
          <w:p w14:paraId="09A8CD52" w14:textId="6FD63419" w:rsidR="00521B6B" w:rsidRPr="00C04DF6" w:rsidRDefault="00521B6B" w:rsidP="00B20B59">
            <w:pPr>
              <w:pStyle w:val="Text"/>
            </w:pPr>
            <w:r w:rsidRPr="00C04DF6">
              <w:t xml:space="preserve">  </w:t>
            </w:r>
          </w:p>
          <w:p w14:paraId="15170287" w14:textId="77777777" w:rsidR="00521B6B" w:rsidRDefault="00521B6B" w:rsidP="00B20B59">
            <w:pPr>
              <w:pStyle w:val="Text"/>
              <w:ind w:left="720"/>
              <w:rPr>
                <w:sz w:val="24"/>
                <w:szCs w:val="24"/>
                <w:lang w:val="en-ZA"/>
              </w:rPr>
            </w:pPr>
          </w:p>
          <w:p w14:paraId="62D62969" w14:textId="77777777" w:rsidR="00521B6B" w:rsidRDefault="00521B6B" w:rsidP="00B20B59">
            <w:pPr>
              <w:pStyle w:val="Text"/>
              <w:ind w:left="720"/>
              <w:rPr>
                <w:sz w:val="24"/>
                <w:szCs w:val="24"/>
                <w:lang w:val="en-ZA"/>
              </w:rPr>
            </w:pPr>
          </w:p>
          <w:p w14:paraId="0117FBF9" w14:textId="77777777" w:rsidR="00521B6B" w:rsidRDefault="00521B6B" w:rsidP="00B20B59">
            <w:pPr>
              <w:pStyle w:val="Text"/>
              <w:ind w:left="720"/>
              <w:rPr>
                <w:sz w:val="24"/>
                <w:szCs w:val="24"/>
                <w:lang w:val="en-ZA"/>
              </w:rPr>
            </w:pPr>
          </w:p>
          <w:p w14:paraId="3BE2C42A" w14:textId="77777777" w:rsidR="00521B6B" w:rsidRDefault="00521B6B" w:rsidP="00B20B59">
            <w:pPr>
              <w:pStyle w:val="Text"/>
              <w:ind w:left="720"/>
              <w:rPr>
                <w:sz w:val="24"/>
                <w:szCs w:val="24"/>
                <w:lang w:val="en-ZA"/>
              </w:rPr>
            </w:pPr>
          </w:p>
          <w:p w14:paraId="73F3D945" w14:textId="77777777" w:rsidR="00521B6B" w:rsidRDefault="00521B6B" w:rsidP="00B20B59">
            <w:pPr>
              <w:pStyle w:val="Text"/>
              <w:ind w:left="720"/>
              <w:rPr>
                <w:sz w:val="24"/>
                <w:szCs w:val="24"/>
                <w:lang w:val="en-ZA"/>
              </w:rPr>
            </w:pPr>
          </w:p>
          <w:p w14:paraId="614BAEA4" w14:textId="77777777" w:rsidR="00521B6B" w:rsidRDefault="00521B6B" w:rsidP="00B20B59">
            <w:pPr>
              <w:pStyle w:val="Text"/>
              <w:ind w:left="720"/>
              <w:rPr>
                <w:sz w:val="24"/>
                <w:szCs w:val="24"/>
                <w:lang w:val="en-ZA"/>
              </w:rPr>
            </w:pPr>
          </w:p>
          <w:p w14:paraId="1DB37B4D" w14:textId="77777777" w:rsidR="00521B6B" w:rsidRDefault="00521B6B" w:rsidP="00B20B59">
            <w:pPr>
              <w:pStyle w:val="Text"/>
              <w:ind w:left="720"/>
              <w:rPr>
                <w:sz w:val="24"/>
                <w:szCs w:val="24"/>
                <w:lang w:val="en-ZA"/>
              </w:rPr>
            </w:pPr>
          </w:p>
          <w:p w14:paraId="27A5E791" w14:textId="77777777" w:rsidR="00521B6B" w:rsidRDefault="00521B6B" w:rsidP="00B20B59">
            <w:pPr>
              <w:pStyle w:val="Text"/>
              <w:ind w:left="720"/>
              <w:rPr>
                <w:sz w:val="24"/>
                <w:szCs w:val="24"/>
                <w:lang w:val="en-ZA"/>
              </w:rPr>
            </w:pPr>
          </w:p>
          <w:p w14:paraId="0D8FC6F9" w14:textId="77777777" w:rsidR="00521B6B" w:rsidRDefault="00521B6B" w:rsidP="00B20B59">
            <w:pPr>
              <w:pStyle w:val="Text"/>
              <w:ind w:left="720"/>
              <w:rPr>
                <w:sz w:val="24"/>
                <w:szCs w:val="24"/>
                <w:lang w:val="en-ZA"/>
              </w:rPr>
            </w:pPr>
          </w:p>
          <w:p w14:paraId="7136C8F4" w14:textId="77777777" w:rsidR="00521B6B" w:rsidRDefault="00521B6B" w:rsidP="00B20B59">
            <w:pPr>
              <w:pStyle w:val="Text"/>
              <w:ind w:left="720"/>
              <w:rPr>
                <w:sz w:val="24"/>
                <w:szCs w:val="24"/>
                <w:lang w:val="en-ZA"/>
              </w:rPr>
            </w:pPr>
          </w:p>
          <w:p w14:paraId="651709C4" w14:textId="77777777" w:rsidR="00521B6B" w:rsidRDefault="00521B6B" w:rsidP="00B20B59">
            <w:pPr>
              <w:pStyle w:val="Text"/>
              <w:ind w:left="720"/>
              <w:rPr>
                <w:sz w:val="24"/>
                <w:szCs w:val="24"/>
                <w:lang w:val="en-ZA"/>
              </w:rPr>
            </w:pPr>
          </w:p>
          <w:p w14:paraId="5839BF46" w14:textId="77777777" w:rsidR="00521B6B" w:rsidRDefault="00521B6B" w:rsidP="00B20B59">
            <w:pPr>
              <w:pStyle w:val="Text"/>
              <w:ind w:left="720"/>
              <w:rPr>
                <w:sz w:val="24"/>
                <w:szCs w:val="24"/>
                <w:lang w:val="en-ZA"/>
              </w:rPr>
            </w:pPr>
          </w:p>
          <w:p w14:paraId="561CE977" w14:textId="77777777" w:rsidR="00521B6B" w:rsidRDefault="00521B6B" w:rsidP="00B20B59">
            <w:pPr>
              <w:pStyle w:val="Text"/>
              <w:ind w:left="720"/>
              <w:rPr>
                <w:sz w:val="24"/>
                <w:szCs w:val="24"/>
                <w:lang w:val="en-ZA"/>
              </w:rPr>
            </w:pPr>
          </w:p>
          <w:p w14:paraId="60FDC1AD" w14:textId="594121F2" w:rsidR="00521B6B" w:rsidRDefault="00521B6B" w:rsidP="00521B6B">
            <w:pPr>
              <w:pStyle w:val="Text"/>
              <w:rPr>
                <w:b/>
                <w:bCs/>
                <w:u w:val="single"/>
                <w:lang w:val="en-ZA"/>
              </w:rPr>
            </w:pPr>
            <w:r w:rsidRPr="00521B6B">
              <w:rPr>
                <w:b/>
                <w:bCs/>
                <w:u w:val="single"/>
                <w:lang w:val="en-ZA"/>
              </w:rPr>
              <w:t xml:space="preserve">Renier van Rooyen </w:t>
            </w:r>
            <w:r>
              <w:rPr>
                <w:b/>
                <w:bCs/>
                <w:u w:val="single"/>
                <w:lang w:val="en-ZA"/>
              </w:rPr>
              <w:t>–</w:t>
            </w:r>
            <w:r w:rsidRPr="00521B6B">
              <w:rPr>
                <w:b/>
                <w:bCs/>
                <w:u w:val="single"/>
                <w:lang w:val="en-ZA"/>
              </w:rPr>
              <w:t xml:space="preserve"> 43151906</w:t>
            </w:r>
          </w:p>
          <w:p w14:paraId="02CC7B74" w14:textId="77777777" w:rsidR="00521B6B" w:rsidRPr="00521B6B" w:rsidRDefault="00521B6B" w:rsidP="00521B6B">
            <w:pPr>
              <w:pStyle w:val="Text"/>
              <w:rPr>
                <w:b/>
                <w:bCs/>
                <w:u w:val="single"/>
                <w:lang w:val="en-ZA"/>
              </w:rPr>
            </w:pPr>
          </w:p>
          <w:p w14:paraId="01FBF24D" w14:textId="77777777" w:rsidR="00521B6B" w:rsidRDefault="00521B6B" w:rsidP="00521B6B">
            <w:pPr>
              <w:pStyle w:val="Text"/>
              <w:rPr>
                <w:lang w:val="en-ZA"/>
              </w:rPr>
            </w:pPr>
            <w:r w:rsidRPr="00521B6B">
              <w:rPr>
                <w:lang w:val="en-ZA"/>
              </w:rPr>
              <w:t>Having completed the prescribed courses as well as a few extra ones on the same topics, I have gained a greater understanding of the skills associated with things such as time management and working as a team. The skills I have gained are not limited to this project, and I feel like they will benefit me in my career going forward, as well as my personal life. Being able to manage time properly and having effective communication with other people involved in any endeavour is crucial and should not be overlooked.</w:t>
            </w:r>
          </w:p>
          <w:p w14:paraId="3289F178" w14:textId="77777777" w:rsidR="00521B6B" w:rsidRPr="00521B6B" w:rsidRDefault="00521B6B" w:rsidP="00521B6B">
            <w:pPr>
              <w:pStyle w:val="Text"/>
              <w:rPr>
                <w:lang w:val="en-ZA"/>
              </w:rPr>
            </w:pPr>
          </w:p>
          <w:p w14:paraId="398B2F64" w14:textId="77777777" w:rsidR="00521B6B" w:rsidRDefault="00521B6B" w:rsidP="00521B6B">
            <w:pPr>
              <w:pStyle w:val="Text"/>
              <w:rPr>
                <w:lang w:val="en-ZA"/>
              </w:rPr>
            </w:pPr>
            <w:r w:rsidRPr="00521B6B">
              <w:rPr>
                <w:lang w:val="en-ZA"/>
              </w:rPr>
              <w:t>The two courses on Git were also extremely helpful. Having had previous experience using Git and GitHub, I came in expecting to gain very little from these courses. The first, introductory course was not the most helpful as I already understood the basics of the Git software. The second course was where I gained the most knowledge. This course was a deep dive into one of the most widely used and important tools in our field. I finished this course satisfied that I knew how to use Git properly and that makes working on projects such as these so much easier.</w:t>
            </w:r>
          </w:p>
          <w:p w14:paraId="59643973" w14:textId="77777777" w:rsidR="00521B6B" w:rsidRPr="00521B6B" w:rsidRDefault="00521B6B" w:rsidP="00521B6B">
            <w:pPr>
              <w:pStyle w:val="Text"/>
              <w:rPr>
                <w:lang w:val="en-ZA"/>
              </w:rPr>
            </w:pPr>
          </w:p>
          <w:p w14:paraId="2BA5EABF" w14:textId="77777777" w:rsidR="00521B6B" w:rsidRDefault="00521B6B" w:rsidP="00521B6B">
            <w:pPr>
              <w:pStyle w:val="Text"/>
              <w:rPr>
                <w:lang w:val="en-ZA"/>
              </w:rPr>
            </w:pPr>
            <w:r w:rsidRPr="00521B6B">
              <w:rPr>
                <w:lang w:val="en-ZA"/>
              </w:rPr>
              <w:t>The course on Cisco packet tracer helped me to understand how to properly design and simulate network environments. I also learned how to troubleshoot issues correctly and learned how to use this software in my projects.</w:t>
            </w:r>
          </w:p>
          <w:p w14:paraId="21745B62" w14:textId="77777777" w:rsidR="00521B6B" w:rsidRPr="00521B6B" w:rsidRDefault="00521B6B" w:rsidP="00521B6B">
            <w:pPr>
              <w:pStyle w:val="Text"/>
              <w:rPr>
                <w:lang w:val="en-ZA"/>
              </w:rPr>
            </w:pPr>
          </w:p>
          <w:p w14:paraId="172B5C95" w14:textId="77777777" w:rsidR="00521B6B" w:rsidRDefault="00521B6B" w:rsidP="00521B6B">
            <w:pPr>
              <w:pStyle w:val="Text"/>
              <w:rPr>
                <w:lang w:val="en-ZA"/>
              </w:rPr>
            </w:pPr>
            <w:r w:rsidRPr="00521B6B">
              <w:rPr>
                <w:lang w:val="en-ZA"/>
              </w:rPr>
              <w:t>To summarise, I feel like I have gained or improved many soft skills that pertain to the topics discussed in the five courses. I believe I now understand the basics of Git and Cisco packet tracer, as well as being able to manage my time better and having good communication. </w:t>
            </w:r>
          </w:p>
          <w:p w14:paraId="0E78F3AB" w14:textId="77777777" w:rsidR="00521B6B" w:rsidRDefault="00521B6B" w:rsidP="00521B6B">
            <w:pPr>
              <w:pStyle w:val="Text"/>
              <w:rPr>
                <w:lang w:val="en-ZA"/>
              </w:rPr>
            </w:pPr>
          </w:p>
          <w:p w14:paraId="1EF6234A" w14:textId="77777777" w:rsidR="00521B6B" w:rsidRDefault="00521B6B" w:rsidP="00521B6B">
            <w:pPr>
              <w:pStyle w:val="Text"/>
              <w:rPr>
                <w:lang w:val="en-ZA"/>
              </w:rPr>
            </w:pPr>
          </w:p>
          <w:p w14:paraId="210C9E7D" w14:textId="77777777" w:rsidR="00521B6B" w:rsidRDefault="00521B6B" w:rsidP="00521B6B">
            <w:pPr>
              <w:pStyle w:val="Text"/>
              <w:rPr>
                <w:lang w:val="en-ZA"/>
              </w:rPr>
            </w:pPr>
          </w:p>
          <w:p w14:paraId="499DAA8B" w14:textId="77777777" w:rsidR="00521B6B" w:rsidRDefault="00521B6B" w:rsidP="00521B6B">
            <w:pPr>
              <w:pStyle w:val="Text"/>
              <w:rPr>
                <w:lang w:val="en-ZA"/>
              </w:rPr>
            </w:pPr>
          </w:p>
          <w:p w14:paraId="021CC666" w14:textId="77777777" w:rsidR="00521B6B" w:rsidRDefault="00521B6B" w:rsidP="00521B6B">
            <w:pPr>
              <w:pStyle w:val="Text"/>
              <w:rPr>
                <w:lang w:val="en-ZA"/>
              </w:rPr>
            </w:pPr>
          </w:p>
          <w:p w14:paraId="3A628D23" w14:textId="77777777" w:rsidR="00521B6B" w:rsidRDefault="00521B6B" w:rsidP="00521B6B">
            <w:pPr>
              <w:pStyle w:val="Text"/>
              <w:rPr>
                <w:lang w:val="en-ZA"/>
              </w:rPr>
            </w:pPr>
          </w:p>
          <w:p w14:paraId="6A4342D6" w14:textId="77777777" w:rsidR="00521B6B" w:rsidRDefault="00521B6B" w:rsidP="00521B6B">
            <w:pPr>
              <w:pStyle w:val="Text"/>
              <w:rPr>
                <w:lang w:val="en-ZA"/>
              </w:rPr>
            </w:pPr>
          </w:p>
          <w:p w14:paraId="7E12666E" w14:textId="77777777" w:rsidR="00521B6B" w:rsidRDefault="00521B6B" w:rsidP="00521B6B">
            <w:pPr>
              <w:pStyle w:val="Text"/>
              <w:rPr>
                <w:lang w:val="en-ZA"/>
              </w:rPr>
            </w:pPr>
          </w:p>
          <w:p w14:paraId="4B56AEA8" w14:textId="77777777" w:rsidR="00521B6B" w:rsidRDefault="00521B6B" w:rsidP="00521B6B">
            <w:pPr>
              <w:pStyle w:val="Text"/>
              <w:rPr>
                <w:lang w:val="en-ZA"/>
              </w:rPr>
            </w:pPr>
          </w:p>
          <w:p w14:paraId="169A6F57" w14:textId="77777777" w:rsidR="00521B6B" w:rsidRDefault="00521B6B" w:rsidP="00521B6B">
            <w:pPr>
              <w:pStyle w:val="Text"/>
              <w:rPr>
                <w:lang w:val="en-ZA"/>
              </w:rPr>
            </w:pPr>
          </w:p>
          <w:p w14:paraId="16D759A8" w14:textId="0F9902D2" w:rsidR="00521B6B" w:rsidRPr="00521B6B" w:rsidRDefault="00521B6B" w:rsidP="00521B6B">
            <w:pPr>
              <w:pStyle w:val="Text"/>
              <w:rPr>
                <w:b/>
                <w:bCs/>
                <w:u w:val="single"/>
                <w:lang w:val="en-ZA"/>
              </w:rPr>
            </w:pPr>
            <w:r w:rsidRPr="00521B6B">
              <w:rPr>
                <w:b/>
                <w:bCs/>
                <w:u w:val="single"/>
                <w:lang w:val="en-ZA"/>
              </w:rPr>
              <w:t>André du Raan – 35476087</w:t>
            </w:r>
          </w:p>
          <w:p w14:paraId="710161A0" w14:textId="77777777" w:rsidR="00521B6B" w:rsidRPr="00521B6B" w:rsidRDefault="00521B6B" w:rsidP="00521B6B">
            <w:pPr>
              <w:pStyle w:val="Text"/>
              <w:rPr>
                <w:lang w:val="en-ZA"/>
              </w:rPr>
            </w:pPr>
          </w:p>
          <w:p w14:paraId="5E973FEC" w14:textId="77777777" w:rsidR="00521B6B" w:rsidRDefault="00521B6B" w:rsidP="00521B6B">
            <w:pPr>
              <w:pStyle w:val="Text"/>
              <w:rPr>
                <w:lang w:val="en-ZA"/>
              </w:rPr>
            </w:pPr>
            <w:r w:rsidRPr="00521B6B">
              <w:rPr>
                <w:lang w:val="en-ZA"/>
              </w:rPr>
              <w:t xml:space="preserve">From the time management course, I learned that setting up routines is a critical aspect to improving work focus, and that breaks in between work sessions are just as important as consistent effort, </w:t>
            </w:r>
            <w:proofErr w:type="gramStart"/>
            <w:r w:rsidRPr="00521B6B">
              <w:rPr>
                <w:lang w:val="en-ZA"/>
              </w:rPr>
              <w:t>in order to</w:t>
            </w:r>
            <w:proofErr w:type="gramEnd"/>
            <w:r w:rsidRPr="00521B6B">
              <w:rPr>
                <w:lang w:val="en-ZA"/>
              </w:rPr>
              <w:t xml:space="preserve"> stay motivated and in a productive mindset.</w:t>
            </w:r>
          </w:p>
          <w:p w14:paraId="3E64E8A8" w14:textId="77777777" w:rsidR="00521B6B" w:rsidRPr="00521B6B" w:rsidRDefault="00521B6B" w:rsidP="00521B6B">
            <w:pPr>
              <w:pStyle w:val="Text"/>
              <w:rPr>
                <w:lang w:val="en-ZA"/>
              </w:rPr>
            </w:pPr>
          </w:p>
          <w:p w14:paraId="6B7C1BEB" w14:textId="798AF4F5" w:rsidR="00521B6B" w:rsidRDefault="00521B6B" w:rsidP="00521B6B">
            <w:pPr>
              <w:pStyle w:val="Text"/>
              <w:rPr>
                <w:lang w:val="en-ZA"/>
              </w:rPr>
            </w:pPr>
            <w:r w:rsidRPr="00521B6B">
              <w:rPr>
                <w:lang w:val="en-ZA"/>
              </w:rPr>
              <w:t>The Git courses taught me the fundamentals of git, i.e. interactions such as staging, pushing, and pulling, workflows and proper repository management. I also learned about useful software such as SourceTree that enables much easier Git interaction through a GUI. It taught me about using git from a command line, however we will most likely not make much use of command line git, preferring GitHub’s intuitive UI.</w:t>
            </w:r>
          </w:p>
          <w:p w14:paraId="31A3CFD7" w14:textId="77777777" w:rsidR="00521B6B" w:rsidRPr="00521B6B" w:rsidRDefault="00521B6B" w:rsidP="00521B6B">
            <w:pPr>
              <w:pStyle w:val="Text"/>
              <w:rPr>
                <w:lang w:val="en-ZA"/>
              </w:rPr>
            </w:pPr>
          </w:p>
          <w:p w14:paraId="134808C0" w14:textId="77777777" w:rsidR="00521B6B" w:rsidRDefault="00521B6B" w:rsidP="00521B6B">
            <w:pPr>
              <w:pStyle w:val="Text"/>
              <w:rPr>
                <w:lang w:val="en-ZA"/>
              </w:rPr>
            </w:pPr>
            <w:r w:rsidRPr="00521B6B">
              <w:rPr>
                <w:lang w:val="en-ZA"/>
              </w:rPr>
              <w:t>The project management short course taught me essential steps in approaching a complex project such as this one, with a project plan being essential to completion. It also introduced me to useful project management software in the form of Microsoft Project, which I was previously aware of, but never thought of using until now.</w:t>
            </w:r>
          </w:p>
          <w:p w14:paraId="035EE26C" w14:textId="77777777" w:rsidR="00521B6B" w:rsidRPr="00521B6B" w:rsidRDefault="00521B6B" w:rsidP="00521B6B">
            <w:pPr>
              <w:pStyle w:val="Text"/>
              <w:rPr>
                <w:lang w:val="en-ZA"/>
              </w:rPr>
            </w:pPr>
          </w:p>
          <w:p w14:paraId="4D846353" w14:textId="77777777" w:rsidR="00521B6B" w:rsidRDefault="00521B6B" w:rsidP="00521B6B">
            <w:pPr>
              <w:pStyle w:val="Text"/>
              <w:rPr>
                <w:lang w:val="en-ZA"/>
              </w:rPr>
            </w:pPr>
            <w:r w:rsidRPr="00521B6B">
              <w:rPr>
                <w:lang w:val="en-ZA"/>
              </w:rPr>
              <w:t>The courses on packet tracer taught me the fundamentals of using the program in both the logical and physical design aspects, including how to create complex interconnected networks and the basics of proper cybersecurity implementation within a network through correct routing and checks.</w:t>
            </w:r>
          </w:p>
          <w:p w14:paraId="0C583D24" w14:textId="77777777" w:rsidR="00521B6B" w:rsidRPr="00521B6B" w:rsidRDefault="00521B6B" w:rsidP="00521B6B">
            <w:pPr>
              <w:pStyle w:val="Text"/>
              <w:rPr>
                <w:lang w:val="en-ZA"/>
              </w:rPr>
            </w:pPr>
          </w:p>
          <w:p w14:paraId="6AE33C1E" w14:textId="77777777" w:rsidR="00521B6B" w:rsidRPr="00521B6B" w:rsidRDefault="00521B6B" w:rsidP="00521B6B">
            <w:pPr>
              <w:pStyle w:val="Text"/>
              <w:rPr>
                <w:lang w:val="en-ZA"/>
              </w:rPr>
            </w:pPr>
            <w:r w:rsidRPr="00521B6B">
              <w:rPr>
                <w:lang w:val="en-ZA"/>
              </w:rPr>
              <w:t xml:space="preserve">In conclusion, these courses taught me all essential skills needed </w:t>
            </w:r>
            <w:proofErr w:type="gramStart"/>
            <w:r w:rsidRPr="00521B6B">
              <w:rPr>
                <w:lang w:val="en-ZA"/>
              </w:rPr>
              <w:t>in order to</w:t>
            </w:r>
            <w:proofErr w:type="gramEnd"/>
            <w:r w:rsidRPr="00521B6B">
              <w:rPr>
                <w:lang w:val="en-ZA"/>
              </w:rPr>
              <w:t xml:space="preserve"> successfully complete our project.</w:t>
            </w:r>
          </w:p>
          <w:p w14:paraId="2AE34A2C" w14:textId="77777777" w:rsidR="00521B6B" w:rsidRDefault="00521B6B" w:rsidP="00521B6B">
            <w:pPr>
              <w:pStyle w:val="Text"/>
              <w:rPr>
                <w:lang w:val="en-ZA"/>
              </w:rPr>
            </w:pPr>
          </w:p>
          <w:p w14:paraId="0050E2E9" w14:textId="77777777" w:rsidR="00521B6B" w:rsidRDefault="00521B6B" w:rsidP="00521B6B">
            <w:pPr>
              <w:pStyle w:val="Text"/>
              <w:rPr>
                <w:lang w:val="en-ZA"/>
              </w:rPr>
            </w:pPr>
          </w:p>
          <w:p w14:paraId="22470243" w14:textId="77777777" w:rsidR="00521B6B" w:rsidRDefault="00521B6B" w:rsidP="00521B6B">
            <w:pPr>
              <w:pStyle w:val="Text"/>
              <w:rPr>
                <w:lang w:val="en-ZA"/>
              </w:rPr>
            </w:pPr>
          </w:p>
          <w:p w14:paraId="2B85A73F" w14:textId="77777777" w:rsidR="00521B6B" w:rsidRDefault="00521B6B" w:rsidP="00521B6B">
            <w:pPr>
              <w:pStyle w:val="Text"/>
              <w:rPr>
                <w:lang w:val="en-ZA"/>
              </w:rPr>
            </w:pPr>
          </w:p>
          <w:p w14:paraId="31BC0CC1" w14:textId="77777777" w:rsidR="00521B6B" w:rsidRDefault="00521B6B" w:rsidP="00521B6B">
            <w:pPr>
              <w:pStyle w:val="Text"/>
              <w:rPr>
                <w:lang w:val="en-ZA"/>
              </w:rPr>
            </w:pPr>
          </w:p>
          <w:p w14:paraId="025F7C58" w14:textId="77777777" w:rsidR="00521B6B" w:rsidRDefault="00521B6B" w:rsidP="00521B6B">
            <w:pPr>
              <w:pStyle w:val="Text"/>
              <w:rPr>
                <w:lang w:val="en-ZA"/>
              </w:rPr>
            </w:pPr>
          </w:p>
          <w:p w14:paraId="27F5BA09" w14:textId="77777777" w:rsidR="00521B6B" w:rsidRDefault="00521B6B" w:rsidP="00521B6B">
            <w:pPr>
              <w:pStyle w:val="Text"/>
              <w:rPr>
                <w:lang w:val="en-ZA"/>
              </w:rPr>
            </w:pPr>
          </w:p>
          <w:p w14:paraId="15FF0F0B" w14:textId="77777777" w:rsidR="00521B6B" w:rsidRDefault="00521B6B" w:rsidP="00521B6B">
            <w:pPr>
              <w:pStyle w:val="Text"/>
              <w:rPr>
                <w:lang w:val="en-ZA"/>
              </w:rPr>
            </w:pPr>
          </w:p>
          <w:p w14:paraId="56C3F9E7" w14:textId="77777777" w:rsidR="00521B6B" w:rsidRDefault="00521B6B" w:rsidP="00521B6B">
            <w:pPr>
              <w:pStyle w:val="Text"/>
              <w:rPr>
                <w:lang w:val="en-ZA"/>
              </w:rPr>
            </w:pPr>
          </w:p>
          <w:p w14:paraId="1C7523C6" w14:textId="77777777" w:rsidR="00521B6B" w:rsidRDefault="00521B6B" w:rsidP="00521B6B">
            <w:pPr>
              <w:pStyle w:val="Text"/>
              <w:rPr>
                <w:lang w:val="en-ZA"/>
              </w:rPr>
            </w:pPr>
          </w:p>
          <w:p w14:paraId="165147AF" w14:textId="36C67B9F" w:rsidR="00AF30C8" w:rsidRPr="00AF30C8" w:rsidRDefault="00AF30C8" w:rsidP="00AF30C8">
            <w:pPr>
              <w:pStyle w:val="Text"/>
              <w:rPr>
                <w:b/>
                <w:bCs/>
                <w:u w:val="single"/>
                <w:lang w:val="en-ZA"/>
              </w:rPr>
            </w:pPr>
            <w:r w:rsidRPr="00AF30C8">
              <w:rPr>
                <w:b/>
                <w:bCs/>
                <w:u w:val="single"/>
                <w:lang w:val="en-ZA"/>
              </w:rPr>
              <w:t>Johan-Louis Coetzee – 40887340</w:t>
            </w:r>
          </w:p>
          <w:p w14:paraId="1FC96B28" w14:textId="77777777" w:rsidR="00AF30C8" w:rsidRPr="00AF30C8" w:rsidRDefault="00AF30C8" w:rsidP="00AF30C8">
            <w:pPr>
              <w:pStyle w:val="Text"/>
              <w:rPr>
                <w:lang w:val="en-ZA"/>
              </w:rPr>
            </w:pPr>
          </w:p>
          <w:p w14:paraId="4737B354" w14:textId="77777777" w:rsidR="00AF30C8" w:rsidRDefault="00AF30C8" w:rsidP="00AF30C8">
            <w:pPr>
              <w:pStyle w:val="Text"/>
              <w:rPr>
                <w:lang w:val="en-ZA"/>
              </w:rPr>
            </w:pPr>
            <w:r w:rsidRPr="00AF30C8">
              <w:rPr>
                <w:lang w:val="en-ZA"/>
              </w:rPr>
              <w:t>The time management course provided me with effective methods to better utilize my time like having a set morning routine, taking breaks, working for set periods of time completely uninterrupted and prioritizing work. It also included 2 excel sheets to further help with setting up a morning routine, general time management and reaching goals I set for myself.</w:t>
            </w:r>
          </w:p>
          <w:p w14:paraId="381DD961" w14:textId="77777777" w:rsidR="00AF30C8" w:rsidRPr="00AF30C8" w:rsidRDefault="00AF30C8" w:rsidP="00AF30C8">
            <w:pPr>
              <w:pStyle w:val="Text"/>
              <w:rPr>
                <w:lang w:val="en-ZA"/>
              </w:rPr>
            </w:pPr>
          </w:p>
          <w:p w14:paraId="3EE7848B" w14:textId="77777777" w:rsidR="00AF30C8" w:rsidRDefault="00AF30C8" w:rsidP="00AF30C8">
            <w:pPr>
              <w:pStyle w:val="Text"/>
              <w:rPr>
                <w:lang w:val="en-ZA"/>
              </w:rPr>
            </w:pPr>
            <w:r w:rsidRPr="00AF30C8">
              <w:rPr>
                <w:lang w:val="en-ZA"/>
              </w:rPr>
              <w:t>The Git/GitHub courses demonstrated how to utilize commands like commit and add while also covering topics such as the fundamentals of Git, the value of version control, and the process of transferring files between local and remote repositories using GitHub. My grasp of version control systems was further enhanced by learning about programs like SourceTree. These courses have given me the practical know-how to not only manage projects well but also work well in teams by utilizing GitHub and Git.</w:t>
            </w:r>
          </w:p>
          <w:p w14:paraId="011D4E30" w14:textId="77777777" w:rsidR="00AF30C8" w:rsidRPr="00AF30C8" w:rsidRDefault="00AF30C8" w:rsidP="00AF30C8">
            <w:pPr>
              <w:pStyle w:val="Text"/>
              <w:rPr>
                <w:lang w:val="en-ZA"/>
              </w:rPr>
            </w:pPr>
          </w:p>
          <w:p w14:paraId="52D498F8" w14:textId="77777777" w:rsidR="00AF30C8" w:rsidRPr="00AF30C8" w:rsidRDefault="00AF30C8" w:rsidP="00AF30C8">
            <w:pPr>
              <w:pStyle w:val="Text"/>
              <w:rPr>
                <w:lang w:val="en-ZA"/>
              </w:rPr>
            </w:pPr>
            <w:r w:rsidRPr="00AF30C8">
              <w:rPr>
                <w:lang w:val="en-ZA"/>
              </w:rPr>
              <w:t xml:space="preserve">Having finished the project management course, I feel as like I have gained a better understanding of project planning, execution, and monitoring </w:t>
            </w:r>
            <w:proofErr w:type="gramStart"/>
            <w:r w:rsidRPr="00AF30C8">
              <w:rPr>
                <w:lang w:val="en-ZA"/>
              </w:rPr>
              <w:t>through the use of</w:t>
            </w:r>
            <w:proofErr w:type="gramEnd"/>
            <w:r w:rsidRPr="00AF30C8">
              <w:rPr>
                <w:lang w:val="en-ZA"/>
              </w:rPr>
              <w:t xml:space="preserve"> tools like Primavera P6 and Microsoft Project (MSP) and methodologies like the Critical Path Method (CPM).</w:t>
            </w:r>
          </w:p>
          <w:p w14:paraId="40FD3F14" w14:textId="77777777" w:rsidR="00AF30C8" w:rsidRDefault="00AF30C8" w:rsidP="00AF30C8">
            <w:pPr>
              <w:pStyle w:val="Text"/>
              <w:rPr>
                <w:lang w:val="en-ZA"/>
              </w:rPr>
            </w:pPr>
            <w:r w:rsidRPr="00AF30C8">
              <w:rPr>
                <w:lang w:val="en-ZA"/>
              </w:rPr>
              <w:t>The CISCO Packet tracer courses really helped with the technical and practical side of creating network simulations.</w:t>
            </w:r>
          </w:p>
          <w:p w14:paraId="19727957" w14:textId="77777777" w:rsidR="00AF30C8" w:rsidRPr="00AF30C8" w:rsidRDefault="00AF30C8" w:rsidP="00AF30C8">
            <w:pPr>
              <w:pStyle w:val="Text"/>
              <w:rPr>
                <w:lang w:val="en-ZA"/>
              </w:rPr>
            </w:pPr>
          </w:p>
          <w:p w14:paraId="4E69CC10" w14:textId="77777777" w:rsidR="00AF30C8" w:rsidRPr="00AF30C8" w:rsidRDefault="00AF30C8" w:rsidP="00AF30C8">
            <w:pPr>
              <w:pStyle w:val="Text"/>
              <w:rPr>
                <w:lang w:val="en-ZA"/>
              </w:rPr>
            </w:pPr>
            <w:r w:rsidRPr="00AF30C8">
              <w:rPr>
                <w:lang w:val="en-ZA"/>
              </w:rPr>
              <w:t>In conclusion these courses have not only equipped me with the skills I need to complete the project but also skills that I will be able to use for the rest of my life and in my professional career.</w:t>
            </w:r>
          </w:p>
          <w:p w14:paraId="3364A5B6" w14:textId="77777777" w:rsidR="00521B6B" w:rsidRDefault="00521B6B" w:rsidP="00521B6B">
            <w:pPr>
              <w:pStyle w:val="Text"/>
              <w:rPr>
                <w:lang w:val="en-ZA"/>
              </w:rPr>
            </w:pPr>
          </w:p>
          <w:p w14:paraId="0B90B716" w14:textId="77777777" w:rsidR="00AF30C8" w:rsidRDefault="00AF30C8" w:rsidP="00521B6B">
            <w:pPr>
              <w:pStyle w:val="Text"/>
              <w:rPr>
                <w:lang w:val="en-ZA"/>
              </w:rPr>
            </w:pPr>
          </w:p>
          <w:p w14:paraId="4765DE07" w14:textId="77777777" w:rsidR="00AF30C8" w:rsidRDefault="00AF30C8" w:rsidP="00521B6B">
            <w:pPr>
              <w:pStyle w:val="Text"/>
              <w:rPr>
                <w:lang w:val="en-ZA"/>
              </w:rPr>
            </w:pPr>
          </w:p>
          <w:p w14:paraId="675DE40E" w14:textId="77777777" w:rsidR="00AF30C8" w:rsidRDefault="00AF30C8" w:rsidP="00521B6B">
            <w:pPr>
              <w:pStyle w:val="Text"/>
              <w:rPr>
                <w:lang w:val="en-ZA"/>
              </w:rPr>
            </w:pPr>
          </w:p>
          <w:p w14:paraId="3DD2A10E" w14:textId="77777777" w:rsidR="00AF30C8" w:rsidRDefault="00AF30C8" w:rsidP="00521B6B">
            <w:pPr>
              <w:pStyle w:val="Text"/>
              <w:rPr>
                <w:lang w:val="en-ZA"/>
              </w:rPr>
            </w:pPr>
          </w:p>
          <w:p w14:paraId="503DDA7D" w14:textId="77777777" w:rsidR="00AF30C8" w:rsidRDefault="00AF30C8" w:rsidP="00521B6B">
            <w:pPr>
              <w:pStyle w:val="Text"/>
              <w:rPr>
                <w:lang w:val="en-ZA"/>
              </w:rPr>
            </w:pPr>
          </w:p>
          <w:p w14:paraId="747DA772" w14:textId="77777777" w:rsidR="00AF30C8" w:rsidRDefault="00AF30C8" w:rsidP="00521B6B">
            <w:pPr>
              <w:pStyle w:val="Text"/>
              <w:rPr>
                <w:lang w:val="en-ZA"/>
              </w:rPr>
            </w:pPr>
          </w:p>
          <w:p w14:paraId="4159B12E" w14:textId="77777777" w:rsidR="00AF30C8" w:rsidRDefault="00AF30C8" w:rsidP="00521B6B">
            <w:pPr>
              <w:pStyle w:val="Text"/>
              <w:rPr>
                <w:lang w:val="en-ZA"/>
              </w:rPr>
            </w:pPr>
          </w:p>
          <w:p w14:paraId="731FAE79" w14:textId="77777777" w:rsidR="00AF30C8" w:rsidRDefault="00AF30C8" w:rsidP="00521B6B">
            <w:pPr>
              <w:pStyle w:val="Text"/>
              <w:rPr>
                <w:lang w:val="en-ZA"/>
              </w:rPr>
            </w:pPr>
          </w:p>
          <w:p w14:paraId="2C34608B" w14:textId="77777777" w:rsidR="00AF30C8" w:rsidRDefault="00AF30C8" w:rsidP="00521B6B">
            <w:pPr>
              <w:pStyle w:val="Text"/>
              <w:rPr>
                <w:lang w:val="en-ZA"/>
              </w:rPr>
            </w:pPr>
          </w:p>
          <w:p w14:paraId="75B37037" w14:textId="77777777" w:rsidR="00AF30C8" w:rsidRDefault="00AF30C8" w:rsidP="00521B6B">
            <w:pPr>
              <w:pStyle w:val="Text"/>
              <w:rPr>
                <w:lang w:val="en-ZA"/>
              </w:rPr>
            </w:pPr>
          </w:p>
          <w:p w14:paraId="49A32218" w14:textId="5D2AEE41" w:rsidR="00A2474A" w:rsidRPr="00A2474A" w:rsidRDefault="00AF30C8" w:rsidP="00AF30C8">
            <w:pPr>
              <w:pStyle w:val="Text"/>
              <w:rPr>
                <w:b/>
                <w:bCs/>
                <w:u w:val="single"/>
              </w:rPr>
            </w:pPr>
            <w:r w:rsidRPr="00AF30C8">
              <w:rPr>
                <w:b/>
                <w:bCs/>
                <w:u w:val="single"/>
                <w:lang w:val="en-ZA"/>
              </w:rPr>
              <w:t>Zané Kennard</w:t>
            </w:r>
            <w:r w:rsidR="00A2474A">
              <w:rPr>
                <w:b/>
                <w:bCs/>
                <w:u w:val="single"/>
                <w:lang w:val="en-ZA"/>
              </w:rPr>
              <w:t xml:space="preserve"> – </w:t>
            </w:r>
            <w:r w:rsidR="00A2474A" w:rsidRPr="00A2474A">
              <w:rPr>
                <w:b/>
                <w:bCs/>
                <w:u w:val="single"/>
              </w:rPr>
              <w:t>40898989</w:t>
            </w:r>
          </w:p>
          <w:p w14:paraId="04A64B1C" w14:textId="77777777" w:rsidR="00AF30C8" w:rsidRPr="00AF30C8" w:rsidRDefault="00AF30C8" w:rsidP="00AF30C8">
            <w:pPr>
              <w:pStyle w:val="Text"/>
              <w:rPr>
                <w:lang w:val="en-ZA"/>
              </w:rPr>
            </w:pPr>
          </w:p>
          <w:p w14:paraId="0FFCF970" w14:textId="77777777" w:rsidR="00AF30C8" w:rsidRDefault="00AF30C8" w:rsidP="00AF30C8">
            <w:pPr>
              <w:pStyle w:val="Text"/>
              <w:rPr>
                <w:lang w:val="en-ZA"/>
              </w:rPr>
            </w:pPr>
            <w:r w:rsidRPr="00AF30C8">
              <w:rPr>
                <w:lang w:val="en-ZA"/>
              </w:rPr>
              <w:t>I have learned a lot from these courses starting with the time management course. One thing that they mentioned and that stuck with me and got me thinking, was “Is your time well invested</w:t>
            </w:r>
            <w:r>
              <w:rPr>
                <w:lang w:val="en-ZA"/>
              </w:rPr>
              <w:t xml:space="preserve">”. </w:t>
            </w:r>
            <w:r w:rsidRPr="00AF30C8">
              <w:rPr>
                <w:lang w:val="en-ZA"/>
              </w:rPr>
              <w:t xml:space="preserve">This stayed with me because it is easy to say that I have had a productive day but was my time well invested? </w:t>
            </w:r>
          </w:p>
          <w:p w14:paraId="7106E300" w14:textId="77777777" w:rsidR="00AF30C8" w:rsidRDefault="00AF30C8" w:rsidP="00AF30C8">
            <w:pPr>
              <w:pStyle w:val="Text"/>
              <w:rPr>
                <w:lang w:val="en-ZA"/>
              </w:rPr>
            </w:pPr>
          </w:p>
          <w:p w14:paraId="0BD2EE67" w14:textId="77777777" w:rsidR="00AF30C8" w:rsidRDefault="00AF30C8" w:rsidP="00AF30C8">
            <w:pPr>
              <w:pStyle w:val="Text"/>
              <w:rPr>
                <w:lang w:val="en-ZA"/>
              </w:rPr>
            </w:pPr>
            <w:r w:rsidRPr="00AF30C8">
              <w:rPr>
                <w:lang w:val="en-ZA"/>
              </w:rPr>
              <w:t xml:space="preserve">The most important time management element is having a morning routine to get you in the right state of mind for the rest of the day. By visualizing my success, exercising, and writing down my goals, I could start my day in a great mind space, and consequently better my time management. </w:t>
            </w:r>
          </w:p>
          <w:p w14:paraId="363675D2" w14:textId="77777777" w:rsidR="00AF30C8" w:rsidRDefault="00AF30C8" w:rsidP="00AF30C8">
            <w:pPr>
              <w:pStyle w:val="Text"/>
              <w:rPr>
                <w:lang w:val="en-ZA"/>
              </w:rPr>
            </w:pPr>
          </w:p>
          <w:p w14:paraId="1D5257FC" w14:textId="77777777" w:rsidR="00AF30C8" w:rsidRDefault="00AF30C8" w:rsidP="00AF30C8">
            <w:pPr>
              <w:pStyle w:val="Text"/>
              <w:rPr>
                <w:lang w:val="en-ZA"/>
              </w:rPr>
            </w:pPr>
            <w:r w:rsidRPr="00AF30C8">
              <w:rPr>
                <w:lang w:val="en-ZA"/>
              </w:rPr>
              <w:t xml:space="preserve">I have learned that GitHub is an application that allows you to store remote repositories while Git is a source control software allowing you to take snapshots and distribute your creations and modifications over time. SourceTree is a Git GUI that allows you to interact with your repositories through a graphical interface. These courses expanded my knowledge about Git and GitHub which will be very useful for future projects and my future work environment. </w:t>
            </w:r>
          </w:p>
          <w:p w14:paraId="333BDE5C" w14:textId="77777777" w:rsidR="00AF30C8" w:rsidRDefault="00AF30C8" w:rsidP="00AF30C8">
            <w:pPr>
              <w:pStyle w:val="Text"/>
              <w:rPr>
                <w:lang w:val="en-ZA"/>
              </w:rPr>
            </w:pPr>
          </w:p>
          <w:p w14:paraId="7A9C23F8" w14:textId="7B06140B" w:rsidR="00AF30C8" w:rsidRPr="00AF30C8" w:rsidRDefault="00AF30C8" w:rsidP="00AF30C8">
            <w:pPr>
              <w:pStyle w:val="Text"/>
              <w:rPr>
                <w:lang w:val="en-ZA"/>
              </w:rPr>
            </w:pPr>
            <w:r w:rsidRPr="00AF30C8">
              <w:rPr>
                <w:lang w:val="en-ZA"/>
              </w:rPr>
              <w:t>The Cisco Packet Tracer course really helped me understand the application and I must say it is one of the most interesting things I have worked with in a while. The way it works is so realistic, I am fascinated by it. The project management course taught me that all projects are carried out under certain constraints mostly consisting of cost, time, and scope.</w:t>
            </w:r>
          </w:p>
          <w:p w14:paraId="09173AEA" w14:textId="77777777" w:rsidR="00AF30C8" w:rsidRDefault="00AF30C8" w:rsidP="00521B6B">
            <w:pPr>
              <w:pStyle w:val="Text"/>
              <w:rPr>
                <w:lang w:val="en-ZA"/>
              </w:rPr>
            </w:pPr>
          </w:p>
          <w:p w14:paraId="77619B0F" w14:textId="77777777" w:rsidR="00AF30C8" w:rsidRDefault="00AF30C8" w:rsidP="00521B6B">
            <w:pPr>
              <w:pStyle w:val="Text"/>
              <w:rPr>
                <w:lang w:val="en-ZA"/>
              </w:rPr>
            </w:pPr>
          </w:p>
          <w:p w14:paraId="23606B50" w14:textId="77777777" w:rsidR="00AF30C8" w:rsidRDefault="00AF30C8" w:rsidP="00521B6B">
            <w:pPr>
              <w:pStyle w:val="Text"/>
              <w:rPr>
                <w:lang w:val="en-ZA"/>
              </w:rPr>
            </w:pPr>
          </w:p>
          <w:p w14:paraId="6B564B7D" w14:textId="77777777" w:rsidR="00AF30C8" w:rsidRDefault="00AF30C8" w:rsidP="00521B6B">
            <w:pPr>
              <w:pStyle w:val="Text"/>
              <w:rPr>
                <w:lang w:val="en-ZA"/>
              </w:rPr>
            </w:pPr>
          </w:p>
          <w:p w14:paraId="18B61704" w14:textId="77777777" w:rsidR="00AF30C8" w:rsidRDefault="00AF30C8" w:rsidP="00521B6B">
            <w:pPr>
              <w:pStyle w:val="Text"/>
              <w:rPr>
                <w:lang w:val="en-ZA"/>
              </w:rPr>
            </w:pPr>
          </w:p>
          <w:p w14:paraId="66B90D36" w14:textId="77777777" w:rsidR="00AF30C8" w:rsidRDefault="00AF30C8" w:rsidP="00521B6B">
            <w:pPr>
              <w:pStyle w:val="Text"/>
              <w:rPr>
                <w:lang w:val="en-ZA"/>
              </w:rPr>
            </w:pPr>
          </w:p>
          <w:p w14:paraId="069AB9B9" w14:textId="77777777" w:rsidR="00AF30C8" w:rsidRDefault="00AF30C8" w:rsidP="00521B6B">
            <w:pPr>
              <w:pStyle w:val="Text"/>
              <w:rPr>
                <w:lang w:val="en-ZA"/>
              </w:rPr>
            </w:pPr>
          </w:p>
          <w:p w14:paraId="69A0EBBC" w14:textId="77777777" w:rsidR="00AF30C8" w:rsidRDefault="00AF30C8" w:rsidP="00521B6B">
            <w:pPr>
              <w:pStyle w:val="Text"/>
              <w:rPr>
                <w:lang w:val="en-ZA"/>
              </w:rPr>
            </w:pPr>
          </w:p>
          <w:p w14:paraId="26D3866A" w14:textId="77777777" w:rsidR="00AF30C8" w:rsidRDefault="00AF30C8" w:rsidP="00521B6B">
            <w:pPr>
              <w:pStyle w:val="Text"/>
              <w:rPr>
                <w:lang w:val="en-ZA"/>
              </w:rPr>
            </w:pPr>
          </w:p>
          <w:p w14:paraId="587A69BE" w14:textId="77777777" w:rsidR="00AF30C8" w:rsidRDefault="00AF30C8" w:rsidP="00521B6B">
            <w:pPr>
              <w:pStyle w:val="Text"/>
              <w:rPr>
                <w:lang w:val="en-ZA"/>
              </w:rPr>
            </w:pPr>
          </w:p>
          <w:p w14:paraId="4E7077BE" w14:textId="77777777" w:rsidR="00AF30C8" w:rsidRDefault="00AF30C8" w:rsidP="00521B6B">
            <w:pPr>
              <w:pStyle w:val="Text"/>
              <w:rPr>
                <w:lang w:val="en-ZA"/>
              </w:rPr>
            </w:pPr>
          </w:p>
          <w:p w14:paraId="00059CF4" w14:textId="2800A991" w:rsidR="00AF30C8" w:rsidRPr="00AF30C8" w:rsidRDefault="00AF30C8" w:rsidP="00AF30C8">
            <w:pPr>
              <w:pStyle w:val="Text"/>
              <w:rPr>
                <w:b/>
                <w:bCs/>
                <w:u w:val="single"/>
                <w:lang w:val="en-ZA"/>
              </w:rPr>
            </w:pPr>
            <w:r w:rsidRPr="00AF30C8">
              <w:rPr>
                <w:b/>
                <w:bCs/>
                <w:u w:val="single"/>
                <w:lang w:val="en-ZA"/>
              </w:rPr>
              <w:t>Ruan van Heerden – 41763882</w:t>
            </w:r>
          </w:p>
          <w:p w14:paraId="0854F85B" w14:textId="77777777" w:rsidR="00AF30C8" w:rsidRPr="00AF30C8" w:rsidRDefault="00AF30C8" w:rsidP="00AF30C8">
            <w:pPr>
              <w:pStyle w:val="Text"/>
              <w:rPr>
                <w:lang w:val="en-ZA"/>
              </w:rPr>
            </w:pPr>
          </w:p>
          <w:p w14:paraId="7262E360" w14:textId="77777777" w:rsidR="00AF30C8" w:rsidRDefault="00AF30C8" w:rsidP="00AF30C8">
            <w:pPr>
              <w:pStyle w:val="Text"/>
              <w:rPr>
                <w:lang w:val="en-ZA"/>
              </w:rPr>
            </w:pPr>
            <w:r w:rsidRPr="00AF30C8">
              <w:rPr>
                <w:lang w:val="en-ZA"/>
              </w:rPr>
              <w:t>Not only have I gained a clear understanding of the courses, but I believe that it has also provided me with knowledge that I can use in the rest of my studies as well as my career. From the time management course, I learned how to divide my time and set up routines to improve my work focus. This includes morning routines, working for set periods of time and taking necessary breaks.</w:t>
            </w:r>
          </w:p>
          <w:p w14:paraId="13262352" w14:textId="77777777" w:rsidR="00AF30C8" w:rsidRPr="00AF30C8" w:rsidRDefault="00AF30C8" w:rsidP="00AF30C8">
            <w:pPr>
              <w:pStyle w:val="Text"/>
              <w:rPr>
                <w:lang w:val="en-ZA"/>
              </w:rPr>
            </w:pPr>
          </w:p>
          <w:p w14:paraId="56B9D68E" w14:textId="77777777" w:rsidR="00AF30C8" w:rsidRDefault="00AF30C8" w:rsidP="00AF30C8">
            <w:pPr>
              <w:pStyle w:val="Text"/>
              <w:rPr>
                <w:lang w:val="en-ZA"/>
              </w:rPr>
            </w:pPr>
            <w:r w:rsidRPr="00AF30C8">
              <w:rPr>
                <w:lang w:val="en-ZA"/>
              </w:rPr>
              <w:t>The Git and GitHub courses were familiar as I have worked with it before, but it gave me a clearer and broader understanding of how to use it properly and effectively. I now know how to better utilise commands like add and commit and I understand the fundamentals and the use of version control systems. These courses were very important and useful as it is a popular platform for collaboration between colleges.</w:t>
            </w:r>
          </w:p>
          <w:p w14:paraId="77841ABC" w14:textId="77777777" w:rsidR="00AF30C8" w:rsidRPr="00AF30C8" w:rsidRDefault="00AF30C8" w:rsidP="00AF30C8">
            <w:pPr>
              <w:pStyle w:val="Text"/>
              <w:rPr>
                <w:lang w:val="en-ZA"/>
              </w:rPr>
            </w:pPr>
          </w:p>
          <w:p w14:paraId="3268F6F4" w14:textId="77777777" w:rsidR="00AF30C8" w:rsidRDefault="00AF30C8" w:rsidP="00AF30C8">
            <w:pPr>
              <w:pStyle w:val="Text"/>
              <w:rPr>
                <w:lang w:val="en-ZA"/>
              </w:rPr>
            </w:pPr>
            <w:r w:rsidRPr="00AF30C8">
              <w:rPr>
                <w:lang w:val="en-ZA"/>
              </w:rPr>
              <w:t>Upon completing the project management course I have gained better insight in planning, executing, and monitoring of projects. I came to understand the value of management tools since they provide everyone with the most recent information on the state of the project. I also realised that tools like MSP and CPM as well as techniques such as SMART are valuable in future projects.</w:t>
            </w:r>
          </w:p>
          <w:p w14:paraId="559F1340" w14:textId="77777777" w:rsidR="00AF30C8" w:rsidRPr="00AF30C8" w:rsidRDefault="00AF30C8" w:rsidP="00AF30C8">
            <w:pPr>
              <w:pStyle w:val="Text"/>
              <w:rPr>
                <w:lang w:val="en-ZA"/>
              </w:rPr>
            </w:pPr>
          </w:p>
          <w:p w14:paraId="7FD6C1A8" w14:textId="77777777" w:rsidR="00AF30C8" w:rsidRPr="00AF30C8" w:rsidRDefault="00AF30C8" w:rsidP="00AF30C8">
            <w:pPr>
              <w:pStyle w:val="Text"/>
              <w:rPr>
                <w:lang w:val="en-ZA"/>
              </w:rPr>
            </w:pPr>
            <w:r w:rsidRPr="00AF30C8">
              <w:rPr>
                <w:lang w:val="en-ZA"/>
              </w:rPr>
              <w:t>I have never worked with Cisco Packet Tracer, so the interactive course gave me a clear understanding of how to properly set up a network. I also now understand both the logical and physical design aspects of how to properly create a complex network.</w:t>
            </w:r>
          </w:p>
          <w:p w14:paraId="05200AF5" w14:textId="77777777" w:rsidR="00AF30C8" w:rsidRPr="00521B6B" w:rsidRDefault="00AF30C8" w:rsidP="00521B6B">
            <w:pPr>
              <w:pStyle w:val="Text"/>
              <w:rPr>
                <w:lang w:val="en-ZA"/>
              </w:rPr>
            </w:pPr>
          </w:p>
          <w:p w14:paraId="2217B76E" w14:textId="77777777" w:rsidR="00521B6B" w:rsidRDefault="00521B6B" w:rsidP="00521B6B">
            <w:pPr>
              <w:pStyle w:val="Text"/>
              <w:rPr>
                <w:sz w:val="24"/>
                <w:szCs w:val="24"/>
                <w:lang w:val="en-ZA"/>
              </w:rPr>
            </w:pPr>
          </w:p>
          <w:p w14:paraId="1CCC956F" w14:textId="77777777" w:rsidR="00AF30C8" w:rsidRDefault="00AF30C8" w:rsidP="00521B6B">
            <w:pPr>
              <w:pStyle w:val="Text"/>
              <w:rPr>
                <w:sz w:val="24"/>
                <w:szCs w:val="24"/>
                <w:lang w:val="en-ZA"/>
              </w:rPr>
            </w:pPr>
          </w:p>
          <w:p w14:paraId="24D673D3" w14:textId="77777777" w:rsidR="00AF30C8" w:rsidRDefault="00AF30C8" w:rsidP="00521B6B">
            <w:pPr>
              <w:pStyle w:val="Text"/>
              <w:rPr>
                <w:sz w:val="24"/>
                <w:szCs w:val="24"/>
                <w:lang w:val="en-ZA"/>
              </w:rPr>
            </w:pPr>
          </w:p>
          <w:p w14:paraId="1F05A5F7" w14:textId="77777777" w:rsidR="00AF30C8" w:rsidRDefault="00AF30C8" w:rsidP="00521B6B">
            <w:pPr>
              <w:pStyle w:val="Text"/>
              <w:rPr>
                <w:sz w:val="24"/>
                <w:szCs w:val="24"/>
                <w:lang w:val="en-ZA"/>
              </w:rPr>
            </w:pPr>
          </w:p>
          <w:p w14:paraId="039B50BC" w14:textId="77777777" w:rsidR="00AF30C8" w:rsidRDefault="00AF30C8" w:rsidP="00521B6B">
            <w:pPr>
              <w:pStyle w:val="Text"/>
              <w:rPr>
                <w:sz w:val="24"/>
                <w:szCs w:val="24"/>
                <w:lang w:val="en-ZA"/>
              </w:rPr>
            </w:pPr>
          </w:p>
          <w:p w14:paraId="3719E7E2" w14:textId="77777777" w:rsidR="00AF30C8" w:rsidRDefault="00AF30C8" w:rsidP="00521B6B">
            <w:pPr>
              <w:pStyle w:val="Text"/>
              <w:rPr>
                <w:sz w:val="24"/>
                <w:szCs w:val="24"/>
                <w:lang w:val="en-ZA"/>
              </w:rPr>
            </w:pPr>
          </w:p>
          <w:p w14:paraId="2257F5B6" w14:textId="77777777" w:rsidR="00AF30C8" w:rsidRDefault="00AF30C8" w:rsidP="00521B6B">
            <w:pPr>
              <w:pStyle w:val="Text"/>
              <w:rPr>
                <w:sz w:val="24"/>
                <w:szCs w:val="24"/>
                <w:lang w:val="en-ZA"/>
              </w:rPr>
            </w:pPr>
          </w:p>
          <w:p w14:paraId="1EFEAC4D" w14:textId="77777777" w:rsidR="00AF30C8" w:rsidRDefault="00AF30C8" w:rsidP="00521B6B">
            <w:pPr>
              <w:pStyle w:val="Text"/>
              <w:rPr>
                <w:sz w:val="24"/>
                <w:szCs w:val="24"/>
                <w:lang w:val="en-ZA"/>
              </w:rPr>
            </w:pPr>
          </w:p>
          <w:p w14:paraId="3AE582B5" w14:textId="77777777" w:rsidR="00AF30C8" w:rsidRDefault="00AF30C8" w:rsidP="00521B6B">
            <w:pPr>
              <w:pStyle w:val="Text"/>
              <w:rPr>
                <w:sz w:val="24"/>
                <w:szCs w:val="24"/>
                <w:lang w:val="en-ZA"/>
              </w:rPr>
            </w:pPr>
          </w:p>
          <w:p w14:paraId="15F71272" w14:textId="77777777" w:rsidR="00AF30C8" w:rsidRDefault="00AF30C8" w:rsidP="00521B6B">
            <w:pPr>
              <w:pStyle w:val="Text"/>
              <w:rPr>
                <w:sz w:val="24"/>
                <w:szCs w:val="24"/>
                <w:lang w:val="en-ZA"/>
              </w:rPr>
            </w:pPr>
          </w:p>
          <w:p w14:paraId="74E992A7" w14:textId="77777777" w:rsidR="00AF30C8" w:rsidRDefault="00AF30C8" w:rsidP="00521B6B">
            <w:pPr>
              <w:pStyle w:val="Text"/>
              <w:rPr>
                <w:sz w:val="24"/>
                <w:szCs w:val="24"/>
                <w:lang w:val="en-ZA"/>
              </w:rPr>
            </w:pPr>
          </w:p>
          <w:p w14:paraId="478E8711" w14:textId="77777777" w:rsidR="00AF30C8" w:rsidRDefault="00AF30C8" w:rsidP="00521B6B">
            <w:pPr>
              <w:pStyle w:val="Text"/>
              <w:rPr>
                <w:sz w:val="24"/>
                <w:szCs w:val="24"/>
                <w:lang w:val="en-ZA"/>
              </w:rPr>
            </w:pPr>
          </w:p>
          <w:p w14:paraId="5CE8FAC4" w14:textId="77777777" w:rsidR="00AF30C8" w:rsidRDefault="00AF30C8" w:rsidP="00521B6B">
            <w:pPr>
              <w:pStyle w:val="Text"/>
              <w:rPr>
                <w:sz w:val="24"/>
                <w:szCs w:val="24"/>
                <w:lang w:val="en-ZA"/>
              </w:rPr>
            </w:pPr>
          </w:p>
          <w:p w14:paraId="3F8379BD" w14:textId="33E5EB9F" w:rsidR="00AF30C8" w:rsidRPr="00AF30C8" w:rsidRDefault="00AF30C8" w:rsidP="00AF30C8">
            <w:pPr>
              <w:pStyle w:val="Text"/>
              <w:rPr>
                <w:b/>
                <w:bCs/>
                <w:u w:val="single"/>
                <w:lang w:val="en-ZA"/>
              </w:rPr>
            </w:pPr>
            <w:r w:rsidRPr="00AF30C8">
              <w:rPr>
                <w:b/>
                <w:bCs/>
                <w:u w:val="single"/>
                <w:lang w:val="en-ZA"/>
              </w:rPr>
              <w:t>Jason Coetzee – 40821749</w:t>
            </w:r>
          </w:p>
          <w:p w14:paraId="1F3A908E" w14:textId="77777777" w:rsidR="00AF30C8" w:rsidRPr="00AF30C8" w:rsidRDefault="00AF30C8" w:rsidP="00AF30C8">
            <w:pPr>
              <w:pStyle w:val="Text"/>
              <w:rPr>
                <w:lang w:val="en-ZA"/>
              </w:rPr>
            </w:pPr>
          </w:p>
          <w:p w14:paraId="31E21942" w14:textId="77777777" w:rsidR="00AF30C8" w:rsidRDefault="00AF30C8" w:rsidP="00AF30C8">
            <w:pPr>
              <w:pStyle w:val="Text"/>
              <w:rPr>
                <w:lang w:val="en-ZA"/>
              </w:rPr>
            </w:pPr>
            <w:r w:rsidRPr="00AF30C8">
              <w:rPr>
                <w:lang w:val="en-ZA"/>
              </w:rPr>
              <w:t>Taking the "Manage Your Time" course was a total game-changer for me. I've always struggled with balancing work and my personal life, but this course provided me with useful tools to manage my time efficiently. Setting realistic goals and prioritising tasks has completely changed the way I live my daily life.</w:t>
            </w:r>
          </w:p>
          <w:p w14:paraId="3BF583F2" w14:textId="77777777" w:rsidR="00AF30C8" w:rsidRPr="00AF30C8" w:rsidRDefault="00AF30C8" w:rsidP="00AF30C8">
            <w:pPr>
              <w:pStyle w:val="Text"/>
              <w:rPr>
                <w:lang w:val="en-ZA"/>
              </w:rPr>
            </w:pPr>
          </w:p>
          <w:p w14:paraId="49EFCB66" w14:textId="77777777" w:rsidR="00AF30C8" w:rsidRDefault="00AF30C8" w:rsidP="00AF30C8">
            <w:pPr>
              <w:pStyle w:val="Text"/>
              <w:rPr>
                <w:lang w:val="en-ZA"/>
              </w:rPr>
            </w:pPr>
            <w:r w:rsidRPr="00AF30C8">
              <w:rPr>
                <w:lang w:val="en-ZA"/>
              </w:rPr>
              <w:t>I always knew Git was important, but I never fully understood how it all worked until now. Learning to navigate GitHub has been a game-changer, especially when it comes to working with others on coding projects. I also realised that diving a bit deeper into Git and GitHub was very beneficial, learning things like conflict resolution techniques and the implementation of sophisticated branching strategies.</w:t>
            </w:r>
          </w:p>
          <w:p w14:paraId="585726F5" w14:textId="77777777" w:rsidR="00AF30C8" w:rsidRPr="00AF30C8" w:rsidRDefault="00AF30C8" w:rsidP="00AF30C8">
            <w:pPr>
              <w:pStyle w:val="Text"/>
              <w:rPr>
                <w:lang w:val="en-ZA"/>
              </w:rPr>
            </w:pPr>
          </w:p>
          <w:p w14:paraId="0F5ADA67" w14:textId="77777777" w:rsidR="00AF30C8" w:rsidRDefault="00AF30C8" w:rsidP="00AF30C8">
            <w:pPr>
              <w:pStyle w:val="Text"/>
              <w:rPr>
                <w:lang w:val="en-ZA"/>
              </w:rPr>
            </w:pPr>
            <w:r w:rsidRPr="00AF30C8">
              <w:rPr>
                <w:lang w:val="en-ZA"/>
              </w:rPr>
              <w:t>“Project and Project Management” showed me that it’s one thing to come up with a great idea, but this course showed me that turning that idea into reality requires a whole different set of skills. Learning about project planning, execution, and evaluation made me realise just how much goes into the successful completion of a project. This course also made me aware of various project management tools such as Microsoft project and Primavera P6 as well as the very useful Critical Path Method (CPM).</w:t>
            </w:r>
          </w:p>
          <w:p w14:paraId="66AD0342" w14:textId="77777777" w:rsidR="00AF30C8" w:rsidRPr="00AF30C8" w:rsidRDefault="00AF30C8" w:rsidP="00AF30C8">
            <w:pPr>
              <w:pStyle w:val="Text"/>
              <w:rPr>
                <w:lang w:val="en-ZA"/>
              </w:rPr>
            </w:pPr>
          </w:p>
          <w:p w14:paraId="2B796CCC" w14:textId="77777777" w:rsidR="00AF30C8" w:rsidRDefault="00AF30C8" w:rsidP="00AF30C8">
            <w:pPr>
              <w:pStyle w:val="Text"/>
              <w:rPr>
                <w:lang w:val="en-ZA"/>
              </w:rPr>
            </w:pPr>
            <w:r w:rsidRPr="00AF30C8">
              <w:rPr>
                <w:lang w:val="en-ZA"/>
              </w:rPr>
              <w:t>I’ve always been fascinated by networks, and the “Cisco Packet Tracer” course made me realise that building and simulating networks from scratch was both challenging and incredibly rewarding. In the past I never knew how networks were set up and created, but after this course I now know where to start.</w:t>
            </w:r>
          </w:p>
          <w:p w14:paraId="6A4B936C" w14:textId="77777777" w:rsidR="00AF30C8" w:rsidRDefault="00AF30C8" w:rsidP="00AF30C8">
            <w:pPr>
              <w:pStyle w:val="Text"/>
              <w:rPr>
                <w:lang w:val="en-ZA"/>
              </w:rPr>
            </w:pPr>
          </w:p>
          <w:p w14:paraId="33228B51" w14:textId="77777777" w:rsidR="00AF30C8" w:rsidRDefault="00AF30C8" w:rsidP="00AF30C8">
            <w:pPr>
              <w:pStyle w:val="Text"/>
              <w:rPr>
                <w:lang w:val="en-ZA"/>
              </w:rPr>
            </w:pPr>
          </w:p>
          <w:p w14:paraId="00833BE7" w14:textId="77777777" w:rsidR="00AF30C8" w:rsidRDefault="00AF30C8" w:rsidP="00AF30C8">
            <w:pPr>
              <w:pStyle w:val="Text"/>
              <w:rPr>
                <w:lang w:val="en-ZA"/>
              </w:rPr>
            </w:pPr>
          </w:p>
          <w:p w14:paraId="4EC5818E" w14:textId="77777777" w:rsidR="00AF30C8" w:rsidRDefault="00AF30C8" w:rsidP="00AF30C8">
            <w:pPr>
              <w:pStyle w:val="Text"/>
              <w:rPr>
                <w:lang w:val="en-ZA"/>
              </w:rPr>
            </w:pPr>
          </w:p>
          <w:p w14:paraId="711FBD1A" w14:textId="77777777" w:rsidR="00AF30C8" w:rsidRDefault="00AF30C8" w:rsidP="00AF30C8">
            <w:pPr>
              <w:pStyle w:val="Text"/>
              <w:rPr>
                <w:lang w:val="en-ZA"/>
              </w:rPr>
            </w:pPr>
          </w:p>
          <w:p w14:paraId="3334853A" w14:textId="77777777" w:rsidR="00AF30C8" w:rsidRDefault="00AF30C8" w:rsidP="00AF30C8">
            <w:pPr>
              <w:pStyle w:val="Text"/>
              <w:rPr>
                <w:lang w:val="en-ZA"/>
              </w:rPr>
            </w:pPr>
          </w:p>
          <w:p w14:paraId="572C0B00" w14:textId="77777777" w:rsidR="00AF30C8" w:rsidRDefault="00AF30C8" w:rsidP="00AF30C8">
            <w:pPr>
              <w:pStyle w:val="Text"/>
              <w:rPr>
                <w:lang w:val="en-ZA"/>
              </w:rPr>
            </w:pPr>
          </w:p>
          <w:p w14:paraId="0384D8F1" w14:textId="77777777" w:rsidR="00AF30C8" w:rsidRDefault="00AF30C8" w:rsidP="00AF30C8">
            <w:pPr>
              <w:pStyle w:val="Text"/>
              <w:rPr>
                <w:lang w:val="en-ZA"/>
              </w:rPr>
            </w:pPr>
          </w:p>
          <w:p w14:paraId="3916E8E8" w14:textId="77777777" w:rsidR="00AF30C8" w:rsidRDefault="00AF30C8" w:rsidP="00AF30C8">
            <w:pPr>
              <w:pStyle w:val="Text"/>
              <w:rPr>
                <w:lang w:val="en-ZA"/>
              </w:rPr>
            </w:pPr>
          </w:p>
          <w:p w14:paraId="5F7257D0" w14:textId="77777777" w:rsidR="00AF30C8" w:rsidRDefault="00AF30C8" w:rsidP="00AF30C8">
            <w:pPr>
              <w:pStyle w:val="Text"/>
              <w:rPr>
                <w:lang w:val="en-ZA"/>
              </w:rPr>
            </w:pPr>
          </w:p>
          <w:p w14:paraId="4AB6349A" w14:textId="77777777" w:rsidR="00AF30C8" w:rsidRDefault="00AF30C8" w:rsidP="00AF30C8">
            <w:pPr>
              <w:pStyle w:val="Text"/>
              <w:rPr>
                <w:lang w:val="en-ZA"/>
              </w:rPr>
            </w:pPr>
          </w:p>
          <w:p w14:paraId="460C9B5D" w14:textId="77777777" w:rsidR="00AF30C8" w:rsidRDefault="00AF30C8" w:rsidP="00AF30C8">
            <w:pPr>
              <w:pStyle w:val="Text"/>
              <w:rPr>
                <w:lang w:val="en-ZA"/>
              </w:rPr>
            </w:pPr>
          </w:p>
          <w:p w14:paraId="09D45968" w14:textId="27CE9CAC" w:rsidR="00AF30C8" w:rsidRPr="00AF30C8" w:rsidRDefault="00AF30C8" w:rsidP="00AF30C8">
            <w:pPr>
              <w:pStyle w:val="Text"/>
              <w:rPr>
                <w:b/>
                <w:bCs/>
                <w:u w:val="single"/>
                <w:lang w:val="en-ZA"/>
              </w:rPr>
            </w:pPr>
            <w:r w:rsidRPr="00AF30C8">
              <w:rPr>
                <w:b/>
                <w:bCs/>
                <w:u w:val="single"/>
                <w:lang w:val="en-ZA"/>
              </w:rPr>
              <w:t>Franco Burger – 24904635</w:t>
            </w:r>
          </w:p>
          <w:p w14:paraId="0C080F64" w14:textId="77777777" w:rsidR="00AF30C8" w:rsidRPr="00AF30C8" w:rsidRDefault="00AF30C8" w:rsidP="00AF30C8">
            <w:pPr>
              <w:pStyle w:val="Text"/>
              <w:rPr>
                <w:lang w:val="en-ZA"/>
              </w:rPr>
            </w:pPr>
          </w:p>
          <w:p w14:paraId="3276A1EE" w14:textId="77777777" w:rsidR="00AF30C8" w:rsidRDefault="00AF30C8" w:rsidP="00AF30C8">
            <w:pPr>
              <w:pStyle w:val="Text"/>
              <w:rPr>
                <w:lang w:val="en-ZA"/>
              </w:rPr>
            </w:pPr>
            <w:r w:rsidRPr="00AF30C8">
              <w:rPr>
                <w:lang w:val="en-ZA"/>
              </w:rPr>
              <w:t>Time management is a skill I have difficulty mastering, given numerous attempts at learning the skill. The course that was provided simplified a lot of key points I usually struggle with, and it aided in my realisation of what I need to work on. After the course I wouldn’t say my time management is optimal, but I will however say it is better than it used to be.</w:t>
            </w:r>
          </w:p>
          <w:p w14:paraId="5F5D5F51" w14:textId="77777777" w:rsidR="00AF30C8" w:rsidRPr="00AF30C8" w:rsidRDefault="00AF30C8" w:rsidP="00AF30C8">
            <w:pPr>
              <w:pStyle w:val="Text"/>
              <w:rPr>
                <w:lang w:val="en-ZA"/>
              </w:rPr>
            </w:pPr>
          </w:p>
          <w:p w14:paraId="0C2EF551" w14:textId="77777777" w:rsidR="00AF30C8" w:rsidRDefault="00AF30C8" w:rsidP="00AF30C8">
            <w:pPr>
              <w:pStyle w:val="Text"/>
              <w:rPr>
                <w:lang w:val="en-ZA"/>
              </w:rPr>
            </w:pPr>
            <w:r w:rsidRPr="00AF30C8">
              <w:rPr>
                <w:lang w:val="en-ZA"/>
              </w:rPr>
              <w:t>Given that we had to use GitHub in previous projects I didn’t expect to learn too much from the provided courses. I was, however, pleasantly surprised that there were new things to learn and some things I forgot about. The refresher course, as I choose to refer to it as, made relearning GitHub and its capabilities worth the time it took to work through the course.</w:t>
            </w:r>
          </w:p>
          <w:p w14:paraId="5DD46CB4" w14:textId="77777777" w:rsidR="00AF30C8" w:rsidRPr="00AF30C8" w:rsidRDefault="00AF30C8" w:rsidP="00AF30C8">
            <w:pPr>
              <w:pStyle w:val="Text"/>
              <w:rPr>
                <w:lang w:val="en-ZA"/>
              </w:rPr>
            </w:pPr>
          </w:p>
          <w:p w14:paraId="0085CD57" w14:textId="77777777" w:rsidR="00AF30C8" w:rsidRPr="00AF30C8" w:rsidRDefault="00AF30C8" w:rsidP="00AF30C8">
            <w:pPr>
              <w:pStyle w:val="Text"/>
              <w:rPr>
                <w:lang w:val="en-ZA"/>
              </w:rPr>
            </w:pPr>
            <w:r w:rsidRPr="00AF30C8">
              <w:rPr>
                <w:lang w:val="en-ZA"/>
              </w:rPr>
              <w:t>Project management is a skill that can always be improved as no project is the same as the last. So, learning old techniques and a few new ones will make working through the project simpler than it would’ve been without these skills. Managing a project by yourself is a challenge on its own, but having to manage a group project with so many members is another challenge entirely. Having good basic skills from the course will make strong groundwork to build on and learn as the project evolves.</w:t>
            </w:r>
          </w:p>
          <w:p w14:paraId="615B002D" w14:textId="77777777" w:rsidR="00AF30C8" w:rsidRPr="00AF30C8" w:rsidRDefault="00AF30C8" w:rsidP="00AF30C8">
            <w:pPr>
              <w:pStyle w:val="Text"/>
              <w:rPr>
                <w:lang w:val="en-ZA"/>
              </w:rPr>
            </w:pPr>
          </w:p>
          <w:p w14:paraId="77BCE113" w14:textId="77777777" w:rsidR="00AF30C8" w:rsidRDefault="00AF30C8" w:rsidP="00521B6B">
            <w:pPr>
              <w:pStyle w:val="Text"/>
              <w:rPr>
                <w:sz w:val="24"/>
                <w:szCs w:val="24"/>
                <w:lang w:val="en-ZA"/>
              </w:rPr>
            </w:pPr>
          </w:p>
          <w:p w14:paraId="1BC91A48" w14:textId="77777777" w:rsidR="00AF30C8" w:rsidRDefault="00AF30C8" w:rsidP="00521B6B">
            <w:pPr>
              <w:pStyle w:val="Text"/>
              <w:rPr>
                <w:sz w:val="24"/>
                <w:szCs w:val="24"/>
                <w:lang w:val="en-ZA"/>
              </w:rPr>
            </w:pPr>
          </w:p>
          <w:p w14:paraId="22FBD5DB" w14:textId="77777777" w:rsidR="00AF30C8" w:rsidRDefault="00AF30C8" w:rsidP="00521B6B">
            <w:pPr>
              <w:pStyle w:val="Text"/>
              <w:rPr>
                <w:sz w:val="24"/>
                <w:szCs w:val="24"/>
                <w:lang w:val="en-ZA"/>
              </w:rPr>
            </w:pPr>
          </w:p>
          <w:p w14:paraId="0DA97DEA" w14:textId="77777777" w:rsidR="00AF30C8" w:rsidRDefault="00AF30C8" w:rsidP="00521B6B">
            <w:pPr>
              <w:pStyle w:val="Text"/>
              <w:rPr>
                <w:sz w:val="24"/>
                <w:szCs w:val="24"/>
                <w:lang w:val="en-ZA"/>
              </w:rPr>
            </w:pPr>
          </w:p>
          <w:p w14:paraId="34043C28" w14:textId="77777777" w:rsidR="00AF30C8" w:rsidRDefault="00AF30C8" w:rsidP="00521B6B">
            <w:pPr>
              <w:pStyle w:val="Text"/>
              <w:rPr>
                <w:sz w:val="24"/>
                <w:szCs w:val="24"/>
                <w:lang w:val="en-ZA"/>
              </w:rPr>
            </w:pPr>
          </w:p>
          <w:p w14:paraId="757526C8" w14:textId="77777777" w:rsidR="00AF30C8" w:rsidRDefault="00AF30C8" w:rsidP="00521B6B">
            <w:pPr>
              <w:pStyle w:val="Text"/>
              <w:rPr>
                <w:sz w:val="24"/>
                <w:szCs w:val="24"/>
                <w:lang w:val="en-ZA"/>
              </w:rPr>
            </w:pPr>
          </w:p>
          <w:p w14:paraId="671F0038" w14:textId="77777777" w:rsidR="00AF30C8" w:rsidRDefault="00AF30C8" w:rsidP="00521B6B">
            <w:pPr>
              <w:pStyle w:val="Text"/>
              <w:rPr>
                <w:sz w:val="24"/>
                <w:szCs w:val="24"/>
                <w:lang w:val="en-ZA"/>
              </w:rPr>
            </w:pPr>
          </w:p>
          <w:p w14:paraId="78F0C236" w14:textId="77777777" w:rsidR="00AF30C8" w:rsidRDefault="00AF30C8" w:rsidP="00521B6B">
            <w:pPr>
              <w:pStyle w:val="Text"/>
              <w:rPr>
                <w:sz w:val="24"/>
                <w:szCs w:val="24"/>
                <w:lang w:val="en-ZA"/>
              </w:rPr>
            </w:pPr>
          </w:p>
          <w:p w14:paraId="01F87FB4" w14:textId="77777777" w:rsidR="00AF30C8" w:rsidRDefault="00AF30C8" w:rsidP="00521B6B">
            <w:pPr>
              <w:pStyle w:val="Text"/>
              <w:rPr>
                <w:sz w:val="24"/>
                <w:szCs w:val="24"/>
                <w:lang w:val="en-ZA"/>
              </w:rPr>
            </w:pPr>
          </w:p>
          <w:p w14:paraId="1DFE74D6" w14:textId="77777777" w:rsidR="00AF30C8" w:rsidRDefault="00AF30C8" w:rsidP="00521B6B">
            <w:pPr>
              <w:pStyle w:val="Text"/>
              <w:rPr>
                <w:sz w:val="24"/>
                <w:szCs w:val="24"/>
                <w:lang w:val="en-ZA"/>
              </w:rPr>
            </w:pPr>
          </w:p>
          <w:p w14:paraId="14DE5131" w14:textId="77777777" w:rsidR="00AF30C8" w:rsidRDefault="00AF30C8" w:rsidP="00521B6B">
            <w:pPr>
              <w:pStyle w:val="Text"/>
              <w:rPr>
                <w:sz w:val="24"/>
                <w:szCs w:val="24"/>
                <w:lang w:val="en-ZA"/>
              </w:rPr>
            </w:pPr>
          </w:p>
          <w:p w14:paraId="5D59591A" w14:textId="77777777" w:rsidR="00AF30C8" w:rsidRDefault="00AF30C8" w:rsidP="00521B6B">
            <w:pPr>
              <w:pStyle w:val="Text"/>
              <w:rPr>
                <w:sz w:val="24"/>
                <w:szCs w:val="24"/>
                <w:lang w:val="en-ZA"/>
              </w:rPr>
            </w:pPr>
          </w:p>
          <w:p w14:paraId="1928DABE" w14:textId="77777777" w:rsidR="00AF30C8" w:rsidRDefault="00AF30C8" w:rsidP="00521B6B">
            <w:pPr>
              <w:pStyle w:val="Text"/>
              <w:rPr>
                <w:sz w:val="24"/>
                <w:szCs w:val="24"/>
                <w:lang w:val="en-ZA"/>
              </w:rPr>
            </w:pPr>
          </w:p>
          <w:p w14:paraId="2506ED28" w14:textId="77777777" w:rsidR="00AF30C8" w:rsidRDefault="00AF30C8" w:rsidP="00521B6B">
            <w:pPr>
              <w:pStyle w:val="Text"/>
              <w:rPr>
                <w:sz w:val="24"/>
                <w:szCs w:val="24"/>
                <w:lang w:val="en-ZA"/>
              </w:rPr>
            </w:pPr>
          </w:p>
          <w:p w14:paraId="3E362927" w14:textId="77777777" w:rsidR="00AF30C8" w:rsidRDefault="00AF30C8" w:rsidP="00521B6B">
            <w:pPr>
              <w:pStyle w:val="Text"/>
              <w:rPr>
                <w:sz w:val="24"/>
                <w:szCs w:val="24"/>
                <w:lang w:val="en-ZA"/>
              </w:rPr>
            </w:pPr>
          </w:p>
          <w:p w14:paraId="20B3548F" w14:textId="77777777" w:rsidR="00AF30C8" w:rsidRDefault="00AF30C8" w:rsidP="00521B6B">
            <w:pPr>
              <w:pStyle w:val="Text"/>
              <w:rPr>
                <w:sz w:val="24"/>
                <w:szCs w:val="24"/>
                <w:lang w:val="en-ZA"/>
              </w:rPr>
            </w:pPr>
          </w:p>
          <w:p w14:paraId="485EF40F" w14:textId="77777777" w:rsidR="00AF30C8" w:rsidRDefault="00AF30C8" w:rsidP="00521B6B">
            <w:pPr>
              <w:pStyle w:val="Text"/>
              <w:rPr>
                <w:sz w:val="24"/>
                <w:szCs w:val="24"/>
                <w:lang w:val="en-ZA"/>
              </w:rPr>
            </w:pPr>
          </w:p>
          <w:p w14:paraId="25775781" w14:textId="77777777" w:rsidR="00AF30C8" w:rsidRDefault="00AF30C8" w:rsidP="00521B6B">
            <w:pPr>
              <w:pStyle w:val="Text"/>
              <w:rPr>
                <w:sz w:val="24"/>
                <w:szCs w:val="24"/>
                <w:lang w:val="en-ZA"/>
              </w:rPr>
            </w:pPr>
          </w:p>
          <w:p w14:paraId="20CE1A60" w14:textId="0A2BB917" w:rsidR="00AF30C8" w:rsidRPr="00AF30C8" w:rsidRDefault="00AF30C8" w:rsidP="00AF30C8">
            <w:pPr>
              <w:pStyle w:val="Text"/>
              <w:rPr>
                <w:b/>
                <w:bCs/>
                <w:u w:val="single"/>
                <w:lang w:val="en-ZA"/>
              </w:rPr>
            </w:pPr>
            <w:r w:rsidRPr="00AF30C8">
              <w:rPr>
                <w:b/>
                <w:bCs/>
                <w:u w:val="single"/>
                <w:lang w:val="en-ZA"/>
              </w:rPr>
              <w:t>Stephan Schmidt – 35459980</w:t>
            </w:r>
          </w:p>
          <w:p w14:paraId="1F0D9733" w14:textId="77777777" w:rsidR="00AF30C8" w:rsidRPr="00AF30C8" w:rsidRDefault="00AF30C8" w:rsidP="00AF30C8">
            <w:pPr>
              <w:pStyle w:val="Text"/>
              <w:rPr>
                <w:lang w:val="en-ZA"/>
              </w:rPr>
            </w:pPr>
          </w:p>
          <w:p w14:paraId="1DD69A56" w14:textId="77777777" w:rsidR="00AF30C8" w:rsidRDefault="00AF30C8" w:rsidP="00AF30C8">
            <w:pPr>
              <w:pStyle w:val="Text"/>
              <w:rPr>
                <w:lang w:val="en-ZA"/>
              </w:rPr>
            </w:pPr>
            <w:r w:rsidRPr="00AF30C8">
              <w:rPr>
                <w:lang w:val="en-ZA"/>
              </w:rPr>
              <w:t>I have learned various helpful skills from these courses which will prove vital to my success in this module as well as in my work life experience one day. I have learned time management skills, in essence I learned how to better utilize my time more effectively to achieve more results in less time. I have learned how to balance various aspects of my life to achieve better productivity.</w:t>
            </w:r>
          </w:p>
          <w:p w14:paraId="20B66BF3" w14:textId="77777777" w:rsidR="00AF30C8" w:rsidRPr="00AF30C8" w:rsidRDefault="00AF30C8" w:rsidP="00AF30C8">
            <w:pPr>
              <w:pStyle w:val="Text"/>
              <w:rPr>
                <w:lang w:val="en-ZA"/>
              </w:rPr>
            </w:pPr>
          </w:p>
          <w:p w14:paraId="4CEB9754" w14:textId="38465A73" w:rsidR="00AF30C8" w:rsidRPr="00AF30C8" w:rsidRDefault="00AF30C8" w:rsidP="00AF30C8">
            <w:pPr>
              <w:pStyle w:val="Text"/>
              <w:rPr>
                <w:lang w:val="en-ZA"/>
              </w:rPr>
            </w:pPr>
            <w:r w:rsidRPr="00AF30C8">
              <w:rPr>
                <w:lang w:val="en-ZA"/>
              </w:rPr>
              <w:t>GitHub and similar platforms are one of the most common tools a programmer and an individual/group who does projects will utilize. Learning how to utilize this platform as soon as possible is extremely beneficial towards your career. By learning GitHub I have learned various important aspects of programming such as collaboration with other programmers and individuals in a team, how to make use of version control to manage the current version of the program, which also allows backtracking if the current version of the program is in a poor state.</w:t>
            </w:r>
          </w:p>
          <w:p w14:paraId="0519534D" w14:textId="77777777" w:rsidR="00AF30C8" w:rsidRDefault="00AF30C8" w:rsidP="00AF30C8">
            <w:pPr>
              <w:pStyle w:val="Text"/>
              <w:rPr>
                <w:lang w:val="en-ZA"/>
              </w:rPr>
            </w:pPr>
            <w:r w:rsidRPr="00AF30C8">
              <w:rPr>
                <w:lang w:val="en-ZA"/>
              </w:rPr>
              <w:t>By learning the Packet Tracer application, I have obtained a more complete understanding of how to design and plan a network.</w:t>
            </w:r>
          </w:p>
          <w:p w14:paraId="306EDAA0" w14:textId="77777777" w:rsidR="00AF30C8" w:rsidRPr="00AF30C8" w:rsidRDefault="00AF30C8" w:rsidP="00AF30C8">
            <w:pPr>
              <w:pStyle w:val="Text"/>
              <w:rPr>
                <w:lang w:val="en-ZA"/>
              </w:rPr>
            </w:pPr>
          </w:p>
          <w:p w14:paraId="379D6606" w14:textId="77777777" w:rsidR="00AF30C8" w:rsidRDefault="00AF30C8" w:rsidP="00AF30C8">
            <w:pPr>
              <w:pStyle w:val="Text"/>
              <w:rPr>
                <w:lang w:val="en-ZA"/>
              </w:rPr>
            </w:pPr>
            <w:r w:rsidRPr="00AF30C8">
              <w:rPr>
                <w:lang w:val="en-ZA"/>
              </w:rPr>
              <w:t>The project management course has taught me how to manage various aspects of a project to obtain the desired results from developing this project. Project Management can be a difficult task if the project is not steered in the right way and by maximizing the effectiveness of available resources. </w:t>
            </w:r>
          </w:p>
          <w:p w14:paraId="71643778" w14:textId="77777777" w:rsidR="00AF30C8" w:rsidRPr="00AF30C8" w:rsidRDefault="00AF30C8" w:rsidP="00AF30C8">
            <w:pPr>
              <w:pStyle w:val="Text"/>
              <w:rPr>
                <w:lang w:val="en-ZA"/>
              </w:rPr>
            </w:pPr>
          </w:p>
          <w:p w14:paraId="2C5FBEBC" w14:textId="77777777" w:rsidR="00AF30C8" w:rsidRPr="00AF30C8" w:rsidRDefault="00AF30C8" w:rsidP="00AF30C8">
            <w:pPr>
              <w:pStyle w:val="Text"/>
              <w:rPr>
                <w:lang w:val="en-ZA"/>
              </w:rPr>
            </w:pPr>
            <w:r w:rsidRPr="00AF30C8">
              <w:rPr>
                <w:lang w:val="en-ZA"/>
              </w:rPr>
              <w:t>Having never seen or used the packet tracer software the course was very engaging and helped understand the software for use in the project.</w:t>
            </w:r>
          </w:p>
          <w:p w14:paraId="1CEFF6BD" w14:textId="77777777" w:rsidR="00AF30C8" w:rsidRDefault="00AF30C8" w:rsidP="00521B6B">
            <w:pPr>
              <w:pStyle w:val="Text"/>
              <w:rPr>
                <w:sz w:val="24"/>
                <w:szCs w:val="24"/>
                <w:lang w:val="en-ZA"/>
              </w:rPr>
            </w:pPr>
          </w:p>
          <w:p w14:paraId="7A7EC8E9" w14:textId="77777777" w:rsidR="00AF30C8" w:rsidRDefault="00AF30C8" w:rsidP="00521B6B">
            <w:pPr>
              <w:pStyle w:val="Text"/>
              <w:rPr>
                <w:sz w:val="24"/>
                <w:szCs w:val="24"/>
                <w:lang w:val="en-ZA"/>
              </w:rPr>
            </w:pPr>
          </w:p>
          <w:p w14:paraId="16119157" w14:textId="77777777" w:rsidR="00AF30C8" w:rsidRDefault="00AF30C8" w:rsidP="00521B6B">
            <w:pPr>
              <w:pStyle w:val="Text"/>
              <w:rPr>
                <w:sz w:val="24"/>
                <w:szCs w:val="24"/>
                <w:lang w:val="en-ZA"/>
              </w:rPr>
            </w:pPr>
          </w:p>
          <w:p w14:paraId="4185EB55" w14:textId="77777777" w:rsidR="00AF30C8" w:rsidRDefault="00AF30C8" w:rsidP="00521B6B">
            <w:pPr>
              <w:pStyle w:val="Text"/>
              <w:rPr>
                <w:sz w:val="24"/>
                <w:szCs w:val="24"/>
                <w:lang w:val="en-ZA"/>
              </w:rPr>
            </w:pPr>
          </w:p>
          <w:p w14:paraId="67958BE8" w14:textId="77777777" w:rsidR="00AF30C8" w:rsidRDefault="00AF30C8" w:rsidP="00521B6B">
            <w:pPr>
              <w:pStyle w:val="Text"/>
              <w:rPr>
                <w:sz w:val="24"/>
                <w:szCs w:val="24"/>
                <w:lang w:val="en-ZA"/>
              </w:rPr>
            </w:pPr>
          </w:p>
          <w:p w14:paraId="01FCD059" w14:textId="77777777" w:rsidR="00AF30C8" w:rsidRDefault="00AF30C8" w:rsidP="00521B6B">
            <w:pPr>
              <w:pStyle w:val="Text"/>
              <w:rPr>
                <w:sz w:val="24"/>
                <w:szCs w:val="24"/>
                <w:lang w:val="en-ZA"/>
              </w:rPr>
            </w:pPr>
          </w:p>
          <w:p w14:paraId="32ED0F92" w14:textId="77777777" w:rsidR="00AF30C8" w:rsidRDefault="00AF30C8" w:rsidP="00521B6B">
            <w:pPr>
              <w:pStyle w:val="Text"/>
              <w:rPr>
                <w:sz w:val="24"/>
                <w:szCs w:val="24"/>
                <w:lang w:val="en-ZA"/>
              </w:rPr>
            </w:pPr>
          </w:p>
          <w:p w14:paraId="4B37F4FA" w14:textId="77777777" w:rsidR="00AF30C8" w:rsidRDefault="00AF30C8" w:rsidP="00521B6B">
            <w:pPr>
              <w:pStyle w:val="Text"/>
              <w:rPr>
                <w:sz w:val="24"/>
                <w:szCs w:val="24"/>
                <w:lang w:val="en-ZA"/>
              </w:rPr>
            </w:pPr>
          </w:p>
          <w:p w14:paraId="5E5169B6" w14:textId="77777777" w:rsidR="00AF30C8" w:rsidRDefault="00AF30C8" w:rsidP="00521B6B">
            <w:pPr>
              <w:pStyle w:val="Text"/>
              <w:rPr>
                <w:sz w:val="24"/>
                <w:szCs w:val="24"/>
                <w:lang w:val="en-ZA"/>
              </w:rPr>
            </w:pPr>
          </w:p>
          <w:p w14:paraId="6FD479E2" w14:textId="77777777" w:rsidR="00AF30C8" w:rsidRDefault="00AF30C8" w:rsidP="00521B6B">
            <w:pPr>
              <w:pStyle w:val="Text"/>
              <w:rPr>
                <w:sz w:val="24"/>
                <w:szCs w:val="24"/>
                <w:lang w:val="en-ZA"/>
              </w:rPr>
            </w:pPr>
          </w:p>
          <w:p w14:paraId="62C522E0" w14:textId="77777777" w:rsidR="00AF30C8" w:rsidRDefault="00AF30C8" w:rsidP="00521B6B">
            <w:pPr>
              <w:pStyle w:val="Text"/>
              <w:rPr>
                <w:sz w:val="24"/>
                <w:szCs w:val="24"/>
                <w:lang w:val="en-ZA"/>
              </w:rPr>
            </w:pPr>
          </w:p>
          <w:p w14:paraId="53C9BFBF" w14:textId="77777777" w:rsidR="00AF30C8" w:rsidRDefault="00AF30C8" w:rsidP="00521B6B">
            <w:pPr>
              <w:pStyle w:val="Text"/>
              <w:rPr>
                <w:sz w:val="24"/>
                <w:szCs w:val="24"/>
                <w:lang w:val="en-ZA"/>
              </w:rPr>
            </w:pPr>
          </w:p>
          <w:p w14:paraId="5EE23F18" w14:textId="77777777" w:rsidR="00AF30C8" w:rsidRDefault="00AF30C8" w:rsidP="00521B6B">
            <w:pPr>
              <w:pStyle w:val="Text"/>
              <w:rPr>
                <w:sz w:val="24"/>
                <w:szCs w:val="24"/>
                <w:lang w:val="en-ZA"/>
              </w:rPr>
            </w:pPr>
          </w:p>
          <w:p w14:paraId="516126FB" w14:textId="2772B150" w:rsidR="00AF30C8" w:rsidRPr="00AF30C8" w:rsidRDefault="00AF30C8" w:rsidP="00AF30C8">
            <w:pPr>
              <w:pStyle w:val="Text"/>
              <w:rPr>
                <w:b/>
                <w:bCs/>
                <w:u w:val="single"/>
                <w:lang w:val="en-ZA"/>
              </w:rPr>
            </w:pPr>
            <w:r w:rsidRPr="00AF30C8">
              <w:rPr>
                <w:b/>
                <w:bCs/>
                <w:u w:val="single"/>
                <w:lang w:val="en-ZA"/>
              </w:rPr>
              <w:t>Conrad Nicolas Du Toit – 34386084</w:t>
            </w:r>
          </w:p>
          <w:p w14:paraId="70C5A3D3" w14:textId="77777777" w:rsidR="00AF30C8" w:rsidRPr="00AF30C8" w:rsidRDefault="00AF30C8" w:rsidP="00AF30C8">
            <w:pPr>
              <w:pStyle w:val="Text"/>
              <w:rPr>
                <w:lang w:val="en-ZA"/>
              </w:rPr>
            </w:pPr>
          </w:p>
          <w:p w14:paraId="1721501D" w14:textId="77777777" w:rsidR="00AF30C8" w:rsidRDefault="00AF30C8" w:rsidP="00AF30C8">
            <w:pPr>
              <w:pStyle w:val="Text"/>
              <w:rPr>
                <w:lang w:val="en-ZA"/>
              </w:rPr>
            </w:pPr>
            <w:r w:rsidRPr="00AF30C8">
              <w:rPr>
                <w:lang w:val="en-ZA"/>
              </w:rPr>
              <w:t>I always struggle with time management and finish assignments and tasks on time without rushing it. I learned the importance of prioritizing and not wasting my time with other less important things before finishing what’s important.</w:t>
            </w:r>
          </w:p>
          <w:p w14:paraId="5520E434" w14:textId="77777777" w:rsidR="00AF30C8" w:rsidRPr="00AF30C8" w:rsidRDefault="00AF30C8" w:rsidP="00AF30C8">
            <w:pPr>
              <w:pStyle w:val="Text"/>
              <w:rPr>
                <w:lang w:val="en-ZA"/>
              </w:rPr>
            </w:pPr>
          </w:p>
          <w:p w14:paraId="740B35B5" w14:textId="47F72DCD" w:rsidR="00AF30C8" w:rsidRDefault="00AF30C8" w:rsidP="00AF30C8">
            <w:pPr>
              <w:pStyle w:val="Text"/>
              <w:rPr>
                <w:lang w:val="en-ZA"/>
              </w:rPr>
            </w:pPr>
            <w:r w:rsidRPr="00AF30C8">
              <w:rPr>
                <w:lang w:val="en-ZA"/>
              </w:rPr>
              <w:t>I already knew a bit about using GitHub and how to install it from previous projects and experiences, but it was good to be refreshed on how it works and to learn about new and interesting ways that it can assist me in completing and simplifying my project and work. For instance, the command-line functions with git bash, how to do it in a Linux based system, more in depth theory on how git and branches work and the differences between git and GitHub.</w:t>
            </w:r>
          </w:p>
          <w:p w14:paraId="408B888D" w14:textId="77777777" w:rsidR="00AF30C8" w:rsidRPr="00AF30C8" w:rsidRDefault="00AF30C8" w:rsidP="00AF30C8">
            <w:pPr>
              <w:pStyle w:val="Text"/>
              <w:rPr>
                <w:lang w:val="en-ZA"/>
              </w:rPr>
            </w:pPr>
          </w:p>
          <w:p w14:paraId="6D186467" w14:textId="77777777" w:rsidR="00AF30C8" w:rsidRDefault="00AF30C8" w:rsidP="00AF30C8">
            <w:pPr>
              <w:pStyle w:val="Text"/>
              <w:rPr>
                <w:lang w:val="en-ZA"/>
              </w:rPr>
            </w:pPr>
            <w:proofErr w:type="gramStart"/>
            <w:r w:rsidRPr="00AF30C8">
              <w:rPr>
                <w:lang w:val="en-ZA"/>
              </w:rPr>
              <w:t>In regard to</w:t>
            </w:r>
            <w:proofErr w:type="gramEnd"/>
            <w:r w:rsidRPr="00AF30C8">
              <w:rPr>
                <w:lang w:val="en-ZA"/>
              </w:rPr>
              <w:t xml:space="preserve"> project management, I learned the importance of proper resource management and what the appropriate steps could be to solve complex problems in an efficient and productive manner without compromise. It also showed me helpful software (Microsoft project, Primavera P6) and other techniques (PERT, CPM) that I can use for managing my projects and simplifying the process.</w:t>
            </w:r>
          </w:p>
          <w:p w14:paraId="045F7128" w14:textId="77777777" w:rsidR="00AF30C8" w:rsidRPr="00AF30C8" w:rsidRDefault="00AF30C8" w:rsidP="00AF30C8">
            <w:pPr>
              <w:pStyle w:val="Text"/>
              <w:rPr>
                <w:lang w:val="en-ZA"/>
              </w:rPr>
            </w:pPr>
          </w:p>
          <w:p w14:paraId="5BD0A2CD" w14:textId="733C9C6E" w:rsidR="00AF30C8" w:rsidRDefault="00AF30C8" w:rsidP="00AF30C8">
            <w:pPr>
              <w:pStyle w:val="Text"/>
              <w:rPr>
                <w:lang w:val="en-ZA"/>
              </w:rPr>
            </w:pPr>
            <w:r w:rsidRPr="00AF30C8">
              <w:rPr>
                <w:lang w:val="en-ZA"/>
              </w:rPr>
              <w:t>CISCO Packet Tracer showed me the basics of how to design and program network environments, as well as the basics of troubleshooting, routing, and security checks.</w:t>
            </w:r>
          </w:p>
          <w:p w14:paraId="6D1070D8" w14:textId="77777777" w:rsidR="00AF30C8" w:rsidRPr="00AF30C8" w:rsidRDefault="00AF30C8" w:rsidP="00AF30C8">
            <w:pPr>
              <w:pStyle w:val="Text"/>
              <w:rPr>
                <w:lang w:val="en-ZA"/>
              </w:rPr>
            </w:pPr>
          </w:p>
          <w:p w14:paraId="6E027527" w14:textId="77777777" w:rsidR="00AF30C8" w:rsidRPr="00AF30C8" w:rsidRDefault="00AF30C8" w:rsidP="00AF30C8">
            <w:pPr>
              <w:pStyle w:val="Text"/>
              <w:rPr>
                <w:lang w:val="en-ZA"/>
              </w:rPr>
            </w:pPr>
            <w:r w:rsidRPr="00AF30C8">
              <w:rPr>
                <w:lang w:val="en-ZA"/>
              </w:rPr>
              <w:t>In summary these courses greatly improved my knowledge of networks, git and management that are essential skills for me to complete this project and many more.</w:t>
            </w:r>
          </w:p>
          <w:p w14:paraId="2BD980AE" w14:textId="77777777" w:rsidR="00AF30C8" w:rsidRPr="00935B22" w:rsidRDefault="00AF30C8" w:rsidP="00521B6B">
            <w:pPr>
              <w:pStyle w:val="Text"/>
              <w:rPr>
                <w:sz w:val="24"/>
                <w:szCs w:val="24"/>
                <w:lang w:val="en-ZA"/>
              </w:rPr>
            </w:pPr>
          </w:p>
        </w:tc>
      </w:tr>
    </w:tbl>
    <w:p w14:paraId="025CF845" w14:textId="77777777" w:rsidR="00521B6B" w:rsidRDefault="00521B6B"/>
    <w:p w14:paraId="669CA2F1" w14:textId="77777777" w:rsidR="00521B6B" w:rsidRDefault="00521B6B"/>
    <w:p w14:paraId="71B1B37D" w14:textId="77777777" w:rsidR="00AF30C8" w:rsidRDefault="00AF30C8"/>
    <w:p w14:paraId="2985078C" w14:textId="77777777" w:rsidR="00AF30C8" w:rsidRDefault="00AF30C8"/>
    <w:p w14:paraId="048447D5" w14:textId="77777777" w:rsidR="00AF30C8" w:rsidRDefault="00AF30C8"/>
    <w:p w14:paraId="47AD81C4" w14:textId="77777777" w:rsidR="00AF30C8" w:rsidRDefault="00AF30C8"/>
    <w:p w14:paraId="5A1F0F04" w14:textId="77777777" w:rsidR="00AF30C8" w:rsidRDefault="00AF30C8"/>
    <w:p w14:paraId="4FC1DA12" w14:textId="77777777" w:rsidR="00AF30C8" w:rsidRDefault="00AF30C8"/>
    <w:p w14:paraId="25473787" w14:textId="77777777" w:rsidR="00AF30C8" w:rsidRDefault="00AF30C8"/>
    <w:p w14:paraId="3E76FC61" w14:textId="77777777" w:rsidR="00AF30C8" w:rsidRDefault="00AF30C8"/>
    <w:p w14:paraId="228441F3" w14:textId="77777777" w:rsidR="00AF30C8" w:rsidRDefault="00AF30C8" w:rsidP="00AF30C8"/>
    <w:p w14:paraId="46E2D55A" w14:textId="77777777" w:rsidR="00AF30C8" w:rsidRDefault="00AF30C8" w:rsidP="00AF30C8">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360"/>
      </w:tblGrid>
      <w:tr w:rsidR="00AF30C8" w14:paraId="5CB39B2E" w14:textId="77777777" w:rsidTr="00B20B59">
        <w:trPr>
          <w:trHeight w:val="7294"/>
        </w:trPr>
        <w:tc>
          <w:tcPr>
            <w:tcW w:w="9214" w:type="dxa"/>
            <w:tcBorders>
              <w:top w:val="single" w:sz="48" w:space="0" w:color="A5300F" w:themeColor="accent1"/>
            </w:tcBorders>
            <w:shd w:val="clear" w:color="auto" w:fill="FFFFFF" w:themeFill="background1"/>
            <w:vAlign w:val="center"/>
          </w:tcPr>
          <w:p w14:paraId="071FC1E1" w14:textId="691F190E" w:rsidR="00AF30C8" w:rsidRPr="00C04DF6" w:rsidRDefault="00AF30C8" w:rsidP="00B20B59">
            <w:pPr>
              <w:pStyle w:val="Heading1"/>
              <w:jc w:val="center"/>
              <w:rPr>
                <w:sz w:val="72"/>
                <w:szCs w:val="72"/>
              </w:rPr>
            </w:pPr>
            <w:bookmarkStart w:id="19" w:name="_Toc166709724"/>
            <w:r>
              <w:rPr>
                <w:sz w:val="72"/>
                <w:szCs w:val="72"/>
              </w:rPr>
              <w:t>Reference List</w:t>
            </w:r>
            <w:bookmarkEnd w:id="19"/>
          </w:p>
          <w:p w14:paraId="685D8298" w14:textId="77777777" w:rsidR="00AF30C8" w:rsidRDefault="00AF30C8" w:rsidP="00B20B59">
            <w:pPr>
              <w:rPr>
                <w:rFonts w:ascii="Arial" w:eastAsia="Times New Roman" w:hAnsi="Arial" w:cs="Arial"/>
                <w:b/>
                <w:bCs/>
                <w:color w:val="000000"/>
                <w:sz w:val="22"/>
                <w:szCs w:val="22"/>
                <w:lang w:val="en-ZA" w:eastAsia="en-ZA"/>
              </w:rPr>
            </w:pPr>
            <w:r w:rsidRPr="00E44B70">
              <w:rPr>
                <w:noProof/>
                <w:lang w:eastAsia="en-AU"/>
              </w:rPr>
              <mc:AlternateContent>
                <mc:Choice Requires="wps">
                  <w:drawing>
                    <wp:anchor distT="0" distB="0" distL="114300" distR="114300" simplePos="0" relativeHeight="251699200" behindDoc="1" locked="0" layoutInCell="1" allowOverlap="1" wp14:anchorId="7155102B" wp14:editId="0B647EFA">
                      <wp:simplePos x="0" y="0"/>
                      <wp:positionH relativeFrom="column">
                        <wp:posOffset>1887855</wp:posOffset>
                      </wp:positionH>
                      <wp:positionV relativeFrom="paragraph">
                        <wp:posOffset>50800</wp:posOffset>
                      </wp:positionV>
                      <wp:extent cx="2232025" cy="45085"/>
                      <wp:effectExtent l="0" t="0" r="0" b="0"/>
                      <wp:wrapTight wrapText="bothSides">
                        <wp:wrapPolygon edited="0">
                          <wp:start x="0" y="0"/>
                          <wp:lineTo x="0" y="9127"/>
                          <wp:lineTo x="21385" y="9127"/>
                          <wp:lineTo x="21385" y="0"/>
                          <wp:lineTo x="0" y="0"/>
                        </wp:wrapPolygon>
                      </wp:wrapTight>
                      <wp:docPr id="1829717016" name="Rectangle 18297170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232025"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53865" id="Rectangle 1829717016" o:spid="_x0000_s1026" alt="&quot;&quot;" style="position:absolute;margin-left:148.65pt;margin-top:4pt;width:175.75pt;height: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" fillcolor="#a5300f [3204]" stroked="f" strokeweight="2pt">
                      <v:stroke miterlimit="4"/>
                      <v:textbox inset="3pt,3pt,3pt,3pt"/>
                      <w10:wrap type="tight"/>
                    </v:rect>
                  </w:pict>
                </mc:Fallback>
              </mc:AlternateContent>
            </w:r>
          </w:p>
          <w:p w14:paraId="6667E15A" w14:textId="77777777" w:rsidR="00AF30C8" w:rsidRDefault="00AF30C8" w:rsidP="00B20B59">
            <w:pPr>
              <w:pStyle w:val="Text"/>
            </w:pPr>
          </w:p>
          <w:p w14:paraId="41C76E9A" w14:textId="77777777" w:rsidR="00AF30C8" w:rsidRPr="00AF30C8" w:rsidRDefault="00AF30C8" w:rsidP="00AF30C8">
            <w:pPr>
              <w:pStyle w:val="Text"/>
              <w:rPr>
                <w:b/>
                <w:bCs/>
                <w:u w:val="single"/>
                <w:lang w:val="en-ZA"/>
              </w:rPr>
            </w:pPr>
            <w:r w:rsidRPr="00AF30C8">
              <w:rPr>
                <w:b/>
                <w:bCs/>
                <w:u w:val="single"/>
                <w:lang w:val="en-ZA"/>
              </w:rPr>
              <w:t xml:space="preserve">Labour Costs: </w:t>
            </w:r>
          </w:p>
          <w:p w14:paraId="14E63CAE" w14:textId="0A8094DC" w:rsidR="00AF30C8" w:rsidRDefault="00A2474A" w:rsidP="00AF30C8">
            <w:pPr>
              <w:pStyle w:val="Text"/>
              <w:rPr>
                <w:sz w:val="24"/>
                <w:szCs w:val="24"/>
              </w:rPr>
            </w:pPr>
            <w:hyperlink r:id="rId20" w:history="1">
              <w:r w:rsidR="00AF30C8" w:rsidRPr="00AF30C8">
                <w:rPr>
                  <w:rStyle w:val="Hyperlink"/>
                  <w:sz w:val="24"/>
                  <w:szCs w:val="24"/>
                  <w:lang w:val="en-ZA"/>
                </w:rPr>
                <w:t>https://thenetworkinstallers.com/blog/how-much-does-it-cost-to-install-network-wiring/</w:t>
              </w:r>
            </w:hyperlink>
          </w:p>
          <w:p w14:paraId="1B6789A5" w14:textId="77777777" w:rsidR="00AF30C8" w:rsidRPr="00AF30C8" w:rsidRDefault="00AF30C8" w:rsidP="00AF30C8">
            <w:pPr>
              <w:pStyle w:val="Text"/>
              <w:rPr>
                <w:sz w:val="24"/>
                <w:szCs w:val="24"/>
                <w:lang w:val="en-ZA"/>
              </w:rPr>
            </w:pPr>
          </w:p>
          <w:p w14:paraId="31C5FF5F" w14:textId="77777777" w:rsidR="00AF30C8" w:rsidRPr="00AF30C8" w:rsidRDefault="00AF30C8" w:rsidP="00AF30C8">
            <w:pPr>
              <w:pStyle w:val="Text"/>
              <w:rPr>
                <w:b/>
                <w:bCs/>
                <w:u w:val="single"/>
                <w:lang w:val="en-ZA"/>
              </w:rPr>
            </w:pPr>
            <w:r w:rsidRPr="00AF30C8">
              <w:rPr>
                <w:b/>
                <w:bCs/>
                <w:u w:val="single"/>
                <w:lang w:val="en-ZA"/>
              </w:rPr>
              <w:t>TP LINK 5-port Switch:</w:t>
            </w:r>
          </w:p>
          <w:p w14:paraId="5FB2A75E" w14:textId="6E183569" w:rsidR="00AF30C8" w:rsidRDefault="00AF30C8" w:rsidP="00AF30C8">
            <w:pPr>
              <w:pStyle w:val="Text"/>
              <w:rPr>
                <w:sz w:val="24"/>
                <w:szCs w:val="24"/>
              </w:rPr>
            </w:pPr>
            <w:r w:rsidRPr="00AF30C8">
              <w:rPr>
                <w:sz w:val="24"/>
                <w:szCs w:val="24"/>
                <w:lang w:val="en-ZA"/>
              </w:rPr>
              <w:t xml:space="preserve"> </w:t>
            </w:r>
            <w:hyperlink r:id="rId21" w:history="1">
              <w:r w:rsidRPr="00AF30C8">
                <w:rPr>
                  <w:rStyle w:val="Hyperlink"/>
                  <w:sz w:val="24"/>
                  <w:szCs w:val="24"/>
                  <w:lang w:val="en-ZA"/>
                </w:rPr>
                <w:t>https://www.takealot.com/tp-link-litewave-5-port-gigabit-desktop-switch-plastic-case/PLID70573390?gclsrc=aw.ds&amp;gad_source=1&amp;gclid=CjwKCAjw9IayBhBJEiwAVuc3frBpOA4wlG70v_8R4_LrOPJwFbaBl0riE_MMjql4nNdra0-7J_1TfBoCaHQQAvD_BwE&amp;gclsrc=aw.ds</w:t>
              </w:r>
            </w:hyperlink>
          </w:p>
          <w:p w14:paraId="7A2D178A" w14:textId="77777777" w:rsidR="00AF30C8" w:rsidRPr="00AF30C8" w:rsidRDefault="00AF30C8" w:rsidP="00AF30C8">
            <w:pPr>
              <w:pStyle w:val="Text"/>
              <w:rPr>
                <w:sz w:val="24"/>
                <w:szCs w:val="24"/>
                <w:lang w:val="en-ZA"/>
              </w:rPr>
            </w:pPr>
          </w:p>
          <w:p w14:paraId="63CB97EA" w14:textId="2EECFF99" w:rsidR="00AF30C8" w:rsidRDefault="00AF30C8" w:rsidP="00AF30C8">
            <w:pPr>
              <w:pStyle w:val="Text"/>
              <w:rPr>
                <w:sz w:val="24"/>
                <w:szCs w:val="24"/>
                <w:lang w:val="en-ZA"/>
              </w:rPr>
            </w:pPr>
            <w:r w:rsidRPr="00AF30C8">
              <w:rPr>
                <w:b/>
                <w:bCs/>
                <w:u w:val="single"/>
                <w:lang w:val="en-ZA"/>
              </w:rPr>
              <w:t xml:space="preserve">CISCO 3650 24-port Switch: </w:t>
            </w:r>
            <w:hyperlink r:id="rId22" w:history="1">
              <w:r w:rsidRPr="00AF30C8">
                <w:rPr>
                  <w:rStyle w:val="Hyperlink"/>
                  <w:sz w:val="24"/>
                  <w:szCs w:val="24"/>
                  <w:lang w:val="en-ZA"/>
                </w:rPr>
                <w:t>https://www.ebay.com/itm/364587739800?itmmeta=01HXEZFF22F18V1ZNW27AJ6B1G&amp;hash=item54e31f6a98:g:dswAAOSwWC1ic5Dh&amp;itmprp=enc%3AAQAJAAAA8D03%2FwWQSAvoubCs2sW1836802XuER41jdrLsVUof9bzY9rzTbLpvWCZ%2BI4sd9xAGBTx6c2u1bmx8M1U0xET0SF12nSA6RRl69YBqSjEhR2tOafC68Jyf0BU2X8n6XiOODo93QbKRBxVHWx3%2B6M6PukSFcYvYdS3C4gvG5hhsNIz8l7Wb2W%2BqdwE6S8UjmQUp%2BFH%2FoBUNKB9zdyuKFsMcPUXO4yqLsRQCWaWNx1Ov03%2F%2BgvE0NiwSsQvNEdP4xi%2Be8REIn%2BRjDIqZP1VxfzsBAfhrO51GNzMRB7im7quF%2B6Eejv12mPCG5TrI9scZeUlQQ%3D%3D%7Ctkp%3ABFBMjPG93-tj</w:t>
              </w:r>
            </w:hyperlink>
            <w:r w:rsidRPr="00AF30C8">
              <w:rPr>
                <w:sz w:val="24"/>
                <w:szCs w:val="24"/>
                <w:lang w:val="en-ZA"/>
              </w:rPr>
              <w:t xml:space="preserve"> </w:t>
            </w:r>
          </w:p>
          <w:p w14:paraId="5340797B" w14:textId="77777777" w:rsidR="00AF30C8" w:rsidRPr="00AF30C8" w:rsidRDefault="00AF30C8" w:rsidP="00AF30C8">
            <w:pPr>
              <w:pStyle w:val="Text"/>
              <w:rPr>
                <w:b/>
                <w:bCs/>
                <w:sz w:val="24"/>
                <w:szCs w:val="24"/>
                <w:lang w:val="en-ZA"/>
              </w:rPr>
            </w:pPr>
          </w:p>
          <w:p w14:paraId="148FD2E3" w14:textId="77777777" w:rsidR="00AF30C8" w:rsidRDefault="00AF30C8" w:rsidP="00AF30C8">
            <w:pPr>
              <w:pStyle w:val="Text"/>
              <w:rPr>
                <w:sz w:val="24"/>
                <w:szCs w:val="24"/>
              </w:rPr>
            </w:pPr>
            <w:r w:rsidRPr="00AF30C8">
              <w:rPr>
                <w:b/>
                <w:bCs/>
                <w:sz w:val="24"/>
                <w:szCs w:val="24"/>
                <w:u w:val="single"/>
                <w:lang w:val="en-ZA"/>
              </w:rPr>
              <w:t xml:space="preserve">MikroTik Cloud Core 16 Port Gigabit 2SFP+ 4 Core Router | CCR2004-16G-2SFP+: </w:t>
            </w:r>
            <w:hyperlink r:id="rId23" w:history="1">
              <w:r w:rsidRPr="00AF30C8">
                <w:rPr>
                  <w:rStyle w:val="Hyperlink"/>
                  <w:sz w:val="24"/>
                  <w:szCs w:val="24"/>
                  <w:lang w:val="en-ZA"/>
                </w:rPr>
                <w:t>https://www.takealot.com/mikrotik-cloud-core-16-port-gigabit-2sfp-4-core-router-ccr2004-1/PLID90448991?gclsrc=aw.ds&amp;gad_source=1&amp;gclid=CjwKCAjwupGyBhBBEiwA0UcqaCCCgUjLhbAyjwKIjWKOARyCGbG-H4-ORexuf5FUzUm2BgSTQAI2bhoCyeYQAvD_BwE&amp;gclsrc=aw.ds</w:t>
              </w:r>
            </w:hyperlink>
          </w:p>
          <w:p w14:paraId="59F97A24" w14:textId="77777777" w:rsidR="00AF30C8" w:rsidRPr="00AF30C8" w:rsidRDefault="00AF30C8" w:rsidP="00AF30C8">
            <w:pPr>
              <w:pStyle w:val="Text"/>
              <w:rPr>
                <w:lang w:val="en-ZA"/>
              </w:rPr>
            </w:pPr>
          </w:p>
          <w:p w14:paraId="70CFFCE9" w14:textId="77777777" w:rsidR="00AF30C8" w:rsidRPr="00AF30C8" w:rsidRDefault="00AF30C8" w:rsidP="00AF30C8">
            <w:pPr>
              <w:pStyle w:val="Text"/>
              <w:rPr>
                <w:b/>
                <w:bCs/>
                <w:u w:val="single"/>
                <w:lang w:val="en-ZA"/>
              </w:rPr>
            </w:pPr>
            <w:r w:rsidRPr="00AF30C8">
              <w:rPr>
                <w:b/>
                <w:bCs/>
                <w:u w:val="single"/>
                <w:lang w:val="en-ZA"/>
              </w:rPr>
              <w:t xml:space="preserve">TENDA AC8 Wireless Router: </w:t>
            </w:r>
          </w:p>
          <w:p w14:paraId="6C9A1100" w14:textId="2DBDF396" w:rsidR="00AF30C8" w:rsidRDefault="00A2474A" w:rsidP="00AF30C8">
            <w:pPr>
              <w:pStyle w:val="Text"/>
              <w:rPr>
                <w:sz w:val="24"/>
                <w:szCs w:val="24"/>
                <w:lang w:val="en-ZA"/>
              </w:rPr>
            </w:pPr>
            <w:hyperlink r:id="rId24" w:history="1">
              <w:r w:rsidR="00AF30C8" w:rsidRPr="00AF30C8">
                <w:rPr>
                  <w:rStyle w:val="Hyperlink"/>
                  <w:sz w:val="24"/>
                  <w:szCs w:val="24"/>
                  <w:lang w:val="en-ZA"/>
                </w:rPr>
                <w:t>https://www.makro.co.za/electronics-computers/wifi-networking/routers-modems/routers/tenda-ac8-wi-fi-5-wireless-router---dual-band-2-4ghz-and-5ghz-gigabit-ethernet-black/p/acf4105c-f56d-44e5-b45c-9ff534520597?gad_source=4&amp;gclid=Cj0KCQjw6PGxBhCVARIsAIumnWYrGJLj_H1h8JUkDu4R5tf1tTEHhhIyvDj4PtqP4DzqdnVBmpzNmL4aArwjEALw_wcB</w:t>
              </w:r>
            </w:hyperlink>
            <w:r w:rsidR="00AF30C8" w:rsidRPr="00AF30C8">
              <w:rPr>
                <w:sz w:val="24"/>
                <w:szCs w:val="24"/>
                <w:lang w:val="en-ZA"/>
              </w:rPr>
              <w:t> </w:t>
            </w:r>
          </w:p>
          <w:p w14:paraId="021F4037" w14:textId="77777777" w:rsidR="00AF30C8" w:rsidRPr="00AF30C8" w:rsidRDefault="00AF30C8" w:rsidP="00AF30C8">
            <w:pPr>
              <w:pStyle w:val="Text"/>
              <w:rPr>
                <w:lang w:val="en-ZA"/>
              </w:rPr>
            </w:pPr>
          </w:p>
          <w:p w14:paraId="6D8B123A" w14:textId="77777777" w:rsidR="00AF30C8" w:rsidRPr="00AF30C8" w:rsidRDefault="00AF30C8" w:rsidP="00AF30C8">
            <w:pPr>
              <w:pStyle w:val="Text"/>
              <w:rPr>
                <w:b/>
                <w:bCs/>
                <w:lang w:val="en-ZA"/>
              </w:rPr>
            </w:pPr>
            <w:r w:rsidRPr="00AF30C8">
              <w:rPr>
                <w:b/>
                <w:bCs/>
                <w:u w:val="single"/>
                <w:lang w:val="en-ZA"/>
              </w:rPr>
              <w:t>Cat5e LAN Network Cable - 50m:</w:t>
            </w:r>
          </w:p>
          <w:p w14:paraId="0B472433" w14:textId="77777777" w:rsidR="00AF30C8" w:rsidRDefault="00A2474A" w:rsidP="00AF30C8">
            <w:pPr>
              <w:pStyle w:val="Text"/>
              <w:rPr>
                <w:sz w:val="24"/>
                <w:szCs w:val="24"/>
              </w:rPr>
            </w:pPr>
            <w:hyperlink r:id="rId25" w:history="1">
              <w:r w:rsidR="00AF30C8" w:rsidRPr="00AF30C8">
                <w:rPr>
                  <w:rStyle w:val="Hyperlink"/>
                  <w:sz w:val="24"/>
                  <w:szCs w:val="24"/>
                  <w:lang w:val="en-ZA"/>
                </w:rPr>
                <w:t>https://www.takealot.com/cat5e-lan-network-cable-50m/PLID52541076</w:t>
              </w:r>
            </w:hyperlink>
          </w:p>
          <w:p w14:paraId="0C5FCF20" w14:textId="77777777" w:rsidR="00AF30C8" w:rsidRDefault="00AF30C8" w:rsidP="00AF30C8">
            <w:pPr>
              <w:pStyle w:val="Text"/>
              <w:rPr>
                <w:sz w:val="24"/>
                <w:szCs w:val="24"/>
                <w:lang w:val="en-ZA"/>
              </w:rPr>
            </w:pPr>
          </w:p>
          <w:p w14:paraId="04E73177" w14:textId="77777777" w:rsidR="00AF30C8" w:rsidRDefault="00AF30C8" w:rsidP="00AF30C8">
            <w:pPr>
              <w:pStyle w:val="Text"/>
              <w:rPr>
                <w:sz w:val="24"/>
                <w:szCs w:val="24"/>
                <w:lang w:val="en-ZA"/>
              </w:rPr>
            </w:pPr>
          </w:p>
          <w:p w14:paraId="1632E625" w14:textId="77777777" w:rsidR="00AF30C8" w:rsidRDefault="00AF30C8" w:rsidP="00AF30C8">
            <w:pPr>
              <w:pStyle w:val="Text"/>
              <w:rPr>
                <w:sz w:val="24"/>
                <w:szCs w:val="24"/>
                <w:lang w:val="en-ZA"/>
              </w:rPr>
            </w:pPr>
          </w:p>
          <w:p w14:paraId="408A1366" w14:textId="77777777" w:rsidR="00AF30C8" w:rsidRPr="00AF30C8" w:rsidRDefault="00AF30C8" w:rsidP="00AF30C8">
            <w:pPr>
              <w:pStyle w:val="Text"/>
              <w:rPr>
                <w:sz w:val="24"/>
                <w:szCs w:val="24"/>
                <w:lang w:val="en-ZA"/>
              </w:rPr>
            </w:pPr>
          </w:p>
          <w:p w14:paraId="43446602" w14:textId="77777777" w:rsidR="00AF30C8" w:rsidRPr="00AF30C8" w:rsidRDefault="00AF30C8" w:rsidP="00AF30C8">
            <w:pPr>
              <w:pStyle w:val="Text"/>
              <w:rPr>
                <w:b/>
                <w:bCs/>
                <w:lang w:val="en-ZA"/>
              </w:rPr>
            </w:pPr>
            <w:r w:rsidRPr="00AF30C8">
              <w:rPr>
                <w:b/>
                <w:bCs/>
                <w:u w:val="single"/>
                <w:lang w:val="en-ZA"/>
              </w:rPr>
              <w:t>Cat5e LAN Network Cable - 22cm:</w:t>
            </w:r>
          </w:p>
          <w:p w14:paraId="320A3E62" w14:textId="77777777" w:rsidR="00AF30C8" w:rsidRDefault="00A2474A" w:rsidP="00AF30C8">
            <w:pPr>
              <w:pStyle w:val="Text"/>
              <w:rPr>
                <w:sz w:val="24"/>
                <w:szCs w:val="24"/>
              </w:rPr>
            </w:pPr>
            <w:hyperlink r:id="rId26" w:history="1">
              <w:r w:rsidR="00AF30C8" w:rsidRPr="00AF30C8">
                <w:rPr>
                  <w:rStyle w:val="Hyperlink"/>
                  <w:sz w:val="24"/>
                  <w:szCs w:val="24"/>
                  <w:lang w:val="en-ZA"/>
                </w:rPr>
                <w:t>https://www.takealot.com/5-pack-22cm-cat5e-flylead-ethernet-network-patch-cable-white/PLID91336583</w:t>
              </w:r>
            </w:hyperlink>
          </w:p>
          <w:p w14:paraId="6A620DAE" w14:textId="77777777" w:rsidR="00AF30C8" w:rsidRPr="00AF30C8" w:rsidRDefault="00AF30C8" w:rsidP="00AF30C8">
            <w:pPr>
              <w:pStyle w:val="Text"/>
              <w:rPr>
                <w:sz w:val="24"/>
                <w:szCs w:val="24"/>
                <w:lang w:val="en-ZA"/>
              </w:rPr>
            </w:pPr>
          </w:p>
          <w:p w14:paraId="4E07FF68" w14:textId="77777777" w:rsidR="00AF30C8" w:rsidRPr="00AF30C8" w:rsidRDefault="00AF30C8" w:rsidP="00AF30C8">
            <w:pPr>
              <w:pStyle w:val="Text"/>
              <w:rPr>
                <w:b/>
                <w:bCs/>
                <w:lang w:val="en-ZA"/>
              </w:rPr>
            </w:pPr>
            <w:r w:rsidRPr="00AF30C8">
              <w:rPr>
                <w:b/>
                <w:bCs/>
                <w:u w:val="single"/>
                <w:lang w:val="en-ZA"/>
              </w:rPr>
              <w:t>Example job listing used to calculate labour costs:</w:t>
            </w:r>
          </w:p>
          <w:p w14:paraId="23DE0F67" w14:textId="77777777" w:rsidR="00AF30C8" w:rsidRPr="00AF30C8" w:rsidRDefault="00A2474A" w:rsidP="00AF30C8">
            <w:pPr>
              <w:pStyle w:val="Text"/>
              <w:rPr>
                <w:sz w:val="24"/>
                <w:szCs w:val="24"/>
                <w:lang w:val="en-ZA"/>
              </w:rPr>
            </w:pPr>
            <w:hyperlink r:id="rId27" w:history="1">
              <w:r w:rsidR="00AF30C8" w:rsidRPr="00AF30C8">
                <w:rPr>
                  <w:rStyle w:val="Hyperlink"/>
                  <w:sz w:val="24"/>
                  <w:szCs w:val="24"/>
                  <w:lang w:val="en-ZA"/>
                </w:rPr>
                <w:t>https://www.pnet.co.za/jobs--Wireless-Networking-Technician-Blouberg-West-Coast-Personnel--3759332-inline.html?rltr=1_1_25_seorl_m_0_0_0_0_0_0</w:t>
              </w:r>
            </w:hyperlink>
          </w:p>
          <w:p w14:paraId="6520BA08" w14:textId="11863BC9" w:rsidR="00AF30C8" w:rsidRPr="00C04DF6" w:rsidRDefault="00AF30C8" w:rsidP="00B20B59">
            <w:pPr>
              <w:pStyle w:val="Text"/>
            </w:pPr>
            <w:r w:rsidRPr="00C04DF6">
              <w:t xml:space="preserve">  </w:t>
            </w:r>
          </w:p>
          <w:p w14:paraId="338DA9B0" w14:textId="77777777" w:rsidR="00AF30C8" w:rsidRPr="00935B22" w:rsidRDefault="00AF30C8" w:rsidP="00B20B59">
            <w:pPr>
              <w:pStyle w:val="Text"/>
              <w:ind w:left="720"/>
              <w:rPr>
                <w:sz w:val="24"/>
                <w:szCs w:val="24"/>
                <w:lang w:val="en-ZA"/>
              </w:rPr>
            </w:pPr>
          </w:p>
        </w:tc>
      </w:tr>
    </w:tbl>
    <w:p w14:paraId="6DA812DD" w14:textId="77777777" w:rsidR="00AF30C8" w:rsidRDefault="00AF30C8"/>
    <w:sectPr w:rsidR="00AF30C8" w:rsidSect="009B2968">
      <w:headerReference w:type="default" r:id="rId28"/>
      <w:footerReference w:type="even" r:id="rId29"/>
      <w:footerReference w:type="default" r:id="rId30"/>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9DD66" w14:textId="77777777" w:rsidR="00B62821" w:rsidRDefault="00B62821" w:rsidP="009B2968">
      <w:r>
        <w:separator/>
      </w:r>
    </w:p>
  </w:endnote>
  <w:endnote w:type="continuationSeparator" w:id="0">
    <w:p w14:paraId="7CC3C0C1" w14:textId="77777777" w:rsidR="00B62821" w:rsidRDefault="00B62821"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3218877"/>
      <w:docPartObj>
        <w:docPartGallery w:val="Page Numbers (Bottom of Page)"/>
        <w:docPartUnique/>
      </w:docPartObj>
    </w:sdtPr>
    <w:sdtEndPr>
      <w:rPr>
        <w:rStyle w:val="PageNumber"/>
      </w:rPr>
    </w:sdtEndPr>
    <w:sdtContent>
      <w:p w14:paraId="16E1D04A"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0056C2"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19082"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9CEA05" w14:textId="77777777" w:rsidR="00B62821" w:rsidRDefault="00B62821" w:rsidP="009B2968">
      <w:r>
        <w:separator/>
      </w:r>
    </w:p>
  </w:footnote>
  <w:footnote w:type="continuationSeparator" w:id="0">
    <w:p w14:paraId="200FBEB4" w14:textId="77777777" w:rsidR="00B62821" w:rsidRDefault="00B62821"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FC90D" w14:textId="0012E610" w:rsidR="009B2968" w:rsidRPr="009B2968" w:rsidRDefault="009B2968" w:rsidP="00E832AC">
    <w:pPr>
      <w:pStyle w:val="Header"/>
    </w:pPr>
    <w:r w:rsidRPr="00E44B70">
      <w:rPr>
        <w:noProof/>
        <w:lang w:eastAsia="en-AU"/>
      </w:rPr>
      <mc:AlternateContent>
        <mc:Choice Requires="wps">
          <w:drawing>
            <wp:inline distT="0" distB="0" distL="0" distR="0" wp14:anchorId="09FF4127" wp14:editId="1B9CA1E6">
              <wp:extent cx="4631376" cy="45719"/>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631376"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2DFA3A19" id="Rectangle 5" o:spid="_x0000_s1026" alt="&quot;&quot;" style="width:364.7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" fillcolor="#a5300f [3204]" stroked="f" strokeweight="2pt">
              <v:stroke miterlimit="4"/>
              <v:textbox inset="3pt,3pt,3pt,3pt"/>
              <w10:anchorlock/>
            </v:rect>
          </w:pict>
        </mc:Fallback>
      </mc:AlternateContent>
    </w:r>
    <w:r>
      <w:t xml:space="preserve">      </w:t>
    </w:r>
    <w:r w:rsidR="00FC08D1">
      <w:t>CMPG 315: Group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73B52"/>
    <w:multiLevelType w:val="multilevel"/>
    <w:tmpl w:val="1612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158AC"/>
    <w:multiLevelType w:val="multilevel"/>
    <w:tmpl w:val="2342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B1C2D"/>
    <w:multiLevelType w:val="multilevel"/>
    <w:tmpl w:val="212C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226DB"/>
    <w:multiLevelType w:val="multilevel"/>
    <w:tmpl w:val="BA7E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428EA"/>
    <w:multiLevelType w:val="multilevel"/>
    <w:tmpl w:val="8404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F30A8"/>
    <w:multiLevelType w:val="multilevel"/>
    <w:tmpl w:val="9342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50353"/>
    <w:multiLevelType w:val="multilevel"/>
    <w:tmpl w:val="5184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D1B35"/>
    <w:multiLevelType w:val="multilevel"/>
    <w:tmpl w:val="0F26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24134"/>
    <w:multiLevelType w:val="multilevel"/>
    <w:tmpl w:val="5C3E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500560"/>
    <w:multiLevelType w:val="multilevel"/>
    <w:tmpl w:val="E8EEB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5B5202"/>
    <w:multiLevelType w:val="hybridMultilevel"/>
    <w:tmpl w:val="B93A88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43E4906"/>
    <w:multiLevelType w:val="multilevel"/>
    <w:tmpl w:val="5E22D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AD7106"/>
    <w:multiLevelType w:val="multilevel"/>
    <w:tmpl w:val="82B8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1B0233"/>
    <w:multiLevelType w:val="hybridMultilevel"/>
    <w:tmpl w:val="A91AFF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BA948A4"/>
    <w:multiLevelType w:val="multilevel"/>
    <w:tmpl w:val="2242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C44EC"/>
    <w:multiLevelType w:val="multilevel"/>
    <w:tmpl w:val="C9CA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4070B7"/>
    <w:multiLevelType w:val="hybridMultilevel"/>
    <w:tmpl w:val="370E8D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6AC3F8C"/>
    <w:multiLevelType w:val="hybridMultilevel"/>
    <w:tmpl w:val="2B3627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8366569"/>
    <w:multiLevelType w:val="multilevel"/>
    <w:tmpl w:val="5000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9623A0"/>
    <w:multiLevelType w:val="multilevel"/>
    <w:tmpl w:val="E6D8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E5713"/>
    <w:multiLevelType w:val="multilevel"/>
    <w:tmpl w:val="522A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A92BF1"/>
    <w:multiLevelType w:val="multilevel"/>
    <w:tmpl w:val="E2CE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D315AE"/>
    <w:multiLevelType w:val="multilevel"/>
    <w:tmpl w:val="DE10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3192849">
    <w:abstractNumId w:val="4"/>
  </w:num>
  <w:num w:numId="2" w16cid:durableId="1722556449">
    <w:abstractNumId w:val="10"/>
  </w:num>
  <w:num w:numId="3" w16cid:durableId="392046486">
    <w:abstractNumId w:val="16"/>
  </w:num>
  <w:num w:numId="4" w16cid:durableId="809860878">
    <w:abstractNumId w:val="0"/>
  </w:num>
  <w:num w:numId="5" w16cid:durableId="1585263469">
    <w:abstractNumId w:val="3"/>
  </w:num>
  <w:num w:numId="6" w16cid:durableId="1479809715">
    <w:abstractNumId w:val="5"/>
  </w:num>
  <w:num w:numId="7" w16cid:durableId="562639219">
    <w:abstractNumId w:val="20"/>
  </w:num>
  <w:num w:numId="8" w16cid:durableId="518592181">
    <w:abstractNumId w:val="17"/>
  </w:num>
  <w:num w:numId="9" w16cid:durableId="475149959">
    <w:abstractNumId w:val="2"/>
  </w:num>
  <w:num w:numId="10" w16cid:durableId="1293099521">
    <w:abstractNumId w:val="9"/>
  </w:num>
  <w:num w:numId="11" w16cid:durableId="152767977">
    <w:abstractNumId w:val="8"/>
  </w:num>
  <w:num w:numId="12" w16cid:durableId="1949237298">
    <w:abstractNumId w:val="11"/>
  </w:num>
  <w:num w:numId="13" w16cid:durableId="642782080">
    <w:abstractNumId w:val="13"/>
  </w:num>
  <w:num w:numId="14" w16cid:durableId="1379939506">
    <w:abstractNumId w:val="21"/>
  </w:num>
  <w:num w:numId="15" w16cid:durableId="2071726946">
    <w:abstractNumId w:val="12"/>
  </w:num>
  <w:num w:numId="16" w16cid:durableId="357202700">
    <w:abstractNumId w:val="19"/>
  </w:num>
  <w:num w:numId="17" w16cid:durableId="291252940">
    <w:abstractNumId w:val="18"/>
  </w:num>
  <w:num w:numId="18" w16cid:durableId="1745641525">
    <w:abstractNumId w:val="22"/>
  </w:num>
  <w:num w:numId="19" w16cid:durableId="1423724924">
    <w:abstractNumId w:val="1"/>
  </w:num>
  <w:num w:numId="20" w16cid:durableId="109055337">
    <w:abstractNumId w:val="14"/>
  </w:num>
  <w:num w:numId="21" w16cid:durableId="1817454349">
    <w:abstractNumId w:val="7"/>
  </w:num>
  <w:num w:numId="22" w16cid:durableId="391083950">
    <w:abstractNumId w:val="15"/>
  </w:num>
  <w:num w:numId="23" w16cid:durableId="14013663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8D1"/>
    <w:rsid w:val="000114EB"/>
    <w:rsid w:val="000359D1"/>
    <w:rsid w:val="00075273"/>
    <w:rsid w:val="00086AFE"/>
    <w:rsid w:val="000F11D6"/>
    <w:rsid w:val="00180874"/>
    <w:rsid w:val="001822F5"/>
    <w:rsid w:val="00187632"/>
    <w:rsid w:val="001A0175"/>
    <w:rsid w:val="001B11A7"/>
    <w:rsid w:val="001D390E"/>
    <w:rsid w:val="00211CE6"/>
    <w:rsid w:val="002150B9"/>
    <w:rsid w:val="0023018F"/>
    <w:rsid w:val="002366C9"/>
    <w:rsid w:val="0024584F"/>
    <w:rsid w:val="00280FDF"/>
    <w:rsid w:val="00296703"/>
    <w:rsid w:val="003602A7"/>
    <w:rsid w:val="00360C03"/>
    <w:rsid w:val="0038338E"/>
    <w:rsid w:val="003A7DA5"/>
    <w:rsid w:val="003B2D4A"/>
    <w:rsid w:val="003C4AAC"/>
    <w:rsid w:val="003D35A4"/>
    <w:rsid w:val="003E6AB7"/>
    <w:rsid w:val="00421F9D"/>
    <w:rsid w:val="0044180D"/>
    <w:rsid w:val="00446713"/>
    <w:rsid w:val="004B36F2"/>
    <w:rsid w:val="00503CA7"/>
    <w:rsid w:val="005176AF"/>
    <w:rsid w:val="00521B6B"/>
    <w:rsid w:val="00536F55"/>
    <w:rsid w:val="005526B1"/>
    <w:rsid w:val="005544E2"/>
    <w:rsid w:val="0056493B"/>
    <w:rsid w:val="006432DE"/>
    <w:rsid w:val="006C60E6"/>
    <w:rsid w:val="006E6AFE"/>
    <w:rsid w:val="006F395C"/>
    <w:rsid w:val="00762053"/>
    <w:rsid w:val="007A2572"/>
    <w:rsid w:val="007F47FE"/>
    <w:rsid w:val="00866060"/>
    <w:rsid w:val="0089103B"/>
    <w:rsid w:val="008C6972"/>
    <w:rsid w:val="008F3C93"/>
    <w:rsid w:val="00935B22"/>
    <w:rsid w:val="00941AD7"/>
    <w:rsid w:val="00952F7D"/>
    <w:rsid w:val="009971ED"/>
    <w:rsid w:val="009A380C"/>
    <w:rsid w:val="009B2968"/>
    <w:rsid w:val="009B36FF"/>
    <w:rsid w:val="009B72D4"/>
    <w:rsid w:val="009D1F5A"/>
    <w:rsid w:val="009D4923"/>
    <w:rsid w:val="00A07DCE"/>
    <w:rsid w:val="00A123DD"/>
    <w:rsid w:val="00A22BD1"/>
    <w:rsid w:val="00A2474A"/>
    <w:rsid w:val="00A602AF"/>
    <w:rsid w:val="00A64F96"/>
    <w:rsid w:val="00AD6609"/>
    <w:rsid w:val="00AE2317"/>
    <w:rsid w:val="00AF30C8"/>
    <w:rsid w:val="00B408BE"/>
    <w:rsid w:val="00B62821"/>
    <w:rsid w:val="00C04DF6"/>
    <w:rsid w:val="00C3007A"/>
    <w:rsid w:val="00C95220"/>
    <w:rsid w:val="00D3686B"/>
    <w:rsid w:val="00E44B70"/>
    <w:rsid w:val="00E753B8"/>
    <w:rsid w:val="00E832AC"/>
    <w:rsid w:val="00EA4A50"/>
    <w:rsid w:val="00EC4ED8"/>
    <w:rsid w:val="00EC610E"/>
    <w:rsid w:val="00EE30A5"/>
    <w:rsid w:val="00F4393B"/>
    <w:rsid w:val="00F838A4"/>
    <w:rsid w:val="00FC08D1"/>
    <w:rsid w:val="00FE0FD1"/>
    <w:rsid w:val="00FF4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E5C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AF30C8"/>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A5300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A530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TOCHeading">
    <w:name w:val="TOC Heading"/>
    <w:basedOn w:val="Heading1"/>
    <w:next w:val="Normal"/>
    <w:uiPriority w:val="39"/>
    <w:unhideWhenUsed/>
    <w:qFormat/>
    <w:rsid w:val="009D1F5A"/>
    <w:pPr>
      <w:keepNext/>
      <w:keepLines/>
      <w:spacing w:before="240" w:line="259" w:lineRule="auto"/>
      <w:outlineLvl w:val="9"/>
    </w:pPr>
    <w:rPr>
      <w:rFonts w:eastAsiaTheme="majorEastAsia" w:cstheme="majorBidi"/>
      <w:b w:val="0"/>
      <w:color w:val="7B230B" w:themeColor="accent1" w:themeShade="BF"/>
      <w:sz w:val="32"/>
      <w:szCs w:val="32"/>
    </w:rPr>
  </w:style>
  <w:style w:type="paragraph" w:styleId="TOC2">
    <w:name w:val="toc 2"/>
    <w:basedOn w:val="Normal"/>
    <w:next w:val="Normal"/>
    <w:autoRedefine/>
    <w:uiPriority w:val="39"/>
    <w:unhideWhenUsed/>
    <w:rsid w:val="009D1F5A"/>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9D1F5A"/>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9D1F5A"/>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9D1F5A"/>
    <w:rPr>
      <w:color w:val="6B9F25" w:themeColor="hyperlink"/>
      <w:u w:val="single"/>
    </w:rPr>
  </w:style>
  <w:style w:type="paragraph" w:styleId="NormalWeb">
    <w:name w:val="Normal (Web)"/>
    <w:basedOn w:val="Normal"/>
    <w:uiPriority w:val="99"/>
    <w:unhideWhenUsed/>
    <w:rsid w:val="00866060"/>
    <w:pPr>
      <w:spacing w:before="100" w:beforeAutospacing="1" w:after="100" w:afterAutospacing="1"/>
    </w:pPr>
    <w:rPr>
      <w:rFonts w:ascii="Times New Roman" w:eastAsia="Times New Roman" w:hAnsi="Times New Roman" w:cs="Times New Roman"/>
      <w:lang w:val="en-ZA" w:eastAsia="en-ZA"/>
    </w:rPr>
  </w:style>
  <w:style w:type="character" w:styleId="UnresolvedMention">
    <w:name w:val="Unresolved Mention"/>
    <w:basedOn w:val="DefaultParagraphFont"/>
    <w:uiPriority w:val="99"/>
    <w:semiHidden/>
    <w:unhideWhenUsed/>
    <w:rsid w:val="00AF3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5692">
      <w:bodyDiv w:val="1"/>
      <w:marLeft w:val="0"/>
      <w:marRight w:val="0"/>
      <w:marTop w:val="0"/>
      <w:marBottom w:val="0"/>
      <w:divBdr>
        <w:top w:val="none" w:sz="0" w:space="0" w:color="auto"/>
        <w:left w:val="none" w:sz="0" w:space="0" w:color="auto"/>
        <w:bottom w:val="none" w:sz="0" w:space="0" w:color="auto"/>
        <w:right w:val="none" w:sz="0" w:space="0" w:color="auto"/>
      </w:divBdr>
    </w:div>
    <w:div w:id="84573963">
      <w:bodyDiv w:val="1"/>
      <w:marLeft w:val="0"/>
      <w:marRight w:val="0"/>
      <w:marTop w:val="0"/>
      <w:marBottom w:val="0"/>
      <w:divBdr>
        <w:top w:val="none" w:sz="0" w:space="0" w:color="auto"/>
        <w:left w:val="none" w:sz="0" w:space="0" w:color="auto"/>
        <w:bottom w:val="none" w:sz="0" w:space="0" w:color="auto"/>
        <w:right w:val="none" w:sz="0" w:space="0" w:color="auto"/>
      </w:divBdr>
    </w:div>
    <w:div w:id="110050294">
      <w:bodyDiv w:val="1"/>
      <w:marLeft w:val="0"/>
      <w:marRight w:val="0"/>
      <w:marTop w:val="0"/>
      <w:marBottom w:val="0"/>
      <w:divBdr>
        <w:top w:val="none" w:sz="0" w:space="0" w:color="auto"/>
        <w:left w:val="none" w:sz="0" w:space="0" w:color="auto"/>
        <w:bottom w:val="none" w:sz="0" w:space="0" w:color="auto"/>
        <w:right w:val="none" w:sz="0" w:space="0" w:color="auto"/>
      </w:divBdr>
    </w:div>
    <w:div w:id="114638601">
      <w:bodyDiv w:val="1"/>
      <w:marLeft w:val="0"/>
      <w:marRight w:val="0"/>
      <w:marTop w:val="0"/>
      <w:marBottom w:val="0"/>
      <w:divBdr>
        <w:top w:val="none" w:sz="0" w:space="0" w:color="auto"/>
        <w:left w:val="none" w:sz="0" w:space="0" w:color="auto"/>
        <w:bottom w:val="none" w:sz="0" w:space="0" w:color="auto"/>
        <w:right w:val="none" w:sz="0" w:space="0" w:color="auto"/>
      </w:divBdr>
    </w:div>
    <w:div w:id="147670022">
      <w:bodyDiv w:val="1"/>
      <w:marLeft w:val="0"/>
      <w:marRight w:val="0"/>
      <w:marTop w:val="0"/>
      <w:marBottom w:val="0"/>
      <w:divBdr>
        <w:top w:val="none" w:sz="0" w:space="0" w:color="auto"/>
        <w:left w:val="none" w:sz="0" w:space="0" w:color="auto"/>
        <w:bottom w:val="none" w:sz="0" w:space="0" w:color="auto"/>
        <w:right w:val="none" w:sz="0" w:space="0" w:color="auto"/>
      </w:divBdr>
    </w:div>
    <w:div w:id="235630899">
      <w:bodyDiv w:val="1"/>
      <w:marLeft w:val="0"/>
      <w:marRight w:val="0"/>
      <w:marTop w:val="0"/>
      <w:marBottom w:val="0"/>
      <w:divBdr>
        <w:top w:val="none" w:sz="0" w:space="0" w:color="auto"/>
        <w:left w:val="none" w:sz="0" w:space="0" w:color="auto"/>
        <w:bottom w:val="none" w:sz="0" w:space="0" w:color="auto"/>
        <w:right w:val="none" w:sz="0" w:space="0" w:color="auto"/>
      </w:divBdr>
    </w:div>
    <w:div w:id="272247104">
      <w:bodyDiv w:val="1"/>
      <w:marLeft w:val="0"/>
      <w:marRight w:val="0"/>
      <w:marTop w:val="0"/>
      <w:marBottom w:val="0"/>
      <w:divBdr>
        <w:top w:val="none" w:sz="0" w:space="0" w:color="auto"/>
        <w:left w:val="none" w:sz="0" w:space="0" w:color="auto"/>
        <w:bottom w:val="none" w:sz="0" w:space="0" w:color="auto"/>
        <w:right w:val="none" w:sz="0" w:space="0" w:color="auto"/>
      </w:divBdr>
    </w:div>
    <w:div w:id="301235955">
      <w:bodyDiv w:val="1"/>
      <w:marLeft w:val="0"/>
      <w:marRight w:val="0"/>
      <w:marTop w:val="0"/>
      <w:marBottom w:val="0"/>
      <w:divBdr>
        <w:top w:val="none" w:sz="0" w:space="0" w:color="auto"/>
        <w:left w:val="none" w:sz="0" w:space="0" w:color="auto"/>
        <w:bottom w:val="none" w:sz="0" w:space="0" w:color="auto"/>
        <w:right w:val="none" w:sz="0" w:space="0" w:color="auto"/>
      </w:divBdr>
    </w:div>
    <w:div w:id="342629707">
      <w:bodyDiv w:val="1"/>
      <w:marLeft w:val="0"/>
      <w:marRight w:val="0"/>
      <w:marTop w:val="0"/>
      <w:marBottom w:val="0"/>
      <w:divBdr>
        <w:top w:val="none" w:sz="0" w:space="0" w:color="auto"/>
        <w:left w:val="none" w:sz="0" w:space="0" w:color="auto"/>
        <w:bottom w:val="none" w:sz="0" w:space="0" w:color="auto"/>
        <w:right w:val="none" w:sz="0" w:space="0" w:color="auto"/>
      </w:divBdr>
    </w:div>
    <w:div w:id="385298729">
      <w:bodyDiv w:val="1"/>
      <w:marLeft w:val="0"/>
      <w:marRight w:val="0"/>
      <w:marTop w:val="0"/>
      <w:marBottom w:val="0"/>
      <w:divBdr>
        <w:top w:val="none" w:sz="0" w:space="0" w:color="auto"/>
        <w:left w:val="none" w:sz="0" w:space="0" w:color="auto"/>
        <w:bottom w:val="none" w:sz="0" w:space="0" w:color="auto"/>
        <w:right w:val="none" w:sz="0" w:space="0" w:color="auto"/>
      </w:divBdr>
    </w:div>
    <w:div w:id="401955315">
      <w:bodyDiv w:val="1"/>
      <w:marLeft w:val="0"/>
      <w:marRight w:val="0"/>
      <w:marTop w:val="0"/>
      <w:marBottom w:val="0"/>
      <w:divBdr>
        <w:top w:val="none" w:sz="0" w:space="0" w:color="auto"/>
        <w:left w:val="none" w:sz="0" w:space="0" w:color="auto"/>
        <w:bottom w:val="none" w:sz="0" w:space="0" w:color="auto"/>
        <w:right w:val="none" w:sz="0" w:space="0" w:color="auto"/>
      </w:divBdr>
    </w:div>
    <w:div w:id="421999756">
      <w:bodyDiv w:val="1"/>
      <w:marLeft w:val="0"/>
      <w:marRight w:val="0"/>
      <w:marTop w:val="0"/>
      <w:marBottom w:val="0"/>
      <w:divBdr>
        <w:top w:val="none" w:sz="0" w:space="0" w:color="auto"/>
        <w:left w:val="none" w:sz="0" w:space="0" w:color="auto"/>
        <w:bottom w:val="none" w:sz="0" w:space="0" w:color="auto"/>
        <w:right w:val="none" w:sz="0" w:space="0" w:color="auto"/>
      </w:divBdr>
    </w:div>
    <w:div w:id="589895290">
      <w:bodyDiv w:val="1"/>
      <w:marLeft w:val="0"/>
      <w:marRight w:val="0"/>
      <w:marTop w:val="0"/>
      <w:marBottom w:val="0"/>
      <w:divBdr>
        <w:top w:val="none" w:sz="0" w:space="0" w:color="auto"/>
        <w:left w:val="none" w:sz="0" w:space="0" w:color="auto"/>
        <w:bottom w:val="none" w:sz="0" w:space="0" w:color="auto"/>
        <w:right w:val="none" w:sz="0" w:space="0" w:color="auto"/>
      </w:divBdr>
    </w:div>
    <w:div w:id="657419071">
      <w:bodyDiv w:val="1"/>
      <w:marLeft w:val="0"/>
      <w:marRight w:val="0"/>
      <w:marTop w:val="0"/>
      <w:marBottom w:val="0"/>
      <w:divBdr>
        <w:top w:val="none" w:sz="0" w:space="0" w:color="auto"/>
        <w:left w:val="none" w:sz="0" w:space="0" w:color="auto"/>
        <w:bottom w:val="none" w:sz="0" w:space="0" w:color="auto"/>
        <w:right w:val="none" w:sz="0" w:space="0" w:color="auto"/>
      </w:divBdr>
    </w:div>
    <w:div w:id="735130113">
      <w:bodyDiv w:val="1"/>
      <w:marLeft w:val="0"/>
      <w:marRight w:val="0"/>
      <w:marTop w:val="0"/>
      <w:marBottom w:val="0"/>
      <w:divBdr>
        <w:top w:val="none" w:sz="0" w:space="0" w:color="auto"/>
        <w:left w:val="none" w:sz="0" w:space="0" w:color="auto"/>
        <w:bottom w:val="none" w:sz="0" w:space="0" w:color="auto"/>
        <w:right w:val="none" w:sz="0" w:space="0" w:color="auto"/>
      </w:divBdr>
    </w:div>
    <w:div w:id="786123369">
      <w:bodyDiv w:val="1"/>
      <w:marLeft w:val="0"/>
      <w:marRight w:val="0"/>
      <w:marTop w:val="0"/>
      <w:marBottom w:val="0"/>
      <w:divBdr>
        <w:top w:val="none" w:sz="0" w:space="0" w:color="auto"/>
        <w:left w:val="none" w:sz="0" w:space="0" w:color="auto"/>
        <w:bottom w:val="none" w:sz="0" w:space="0" w:color="auto"/>
        <w:right w:val="none" w:sz="0" w:space="0" w:color="auto"/>
      </w:divBdr>
    </w:div>
    <w:div w:id="858080699">
      <w:bodyDiv w:val="1"/>
      <w:marLeft w:val="0"/>
      <w:marRight w:val="0"/>
      <w:marTop w:val="0"/>
      <w:marBottom w:val="0"/>
      <w:divBdr>
        <w:top w:val="none" w:sz="0" w:space="0" w:color="auto"/>
        <w:left w:val="none" w:sz="0" w:space="0" w:color="auto"/>
        <w:bottom w:val="none" w:sz="0" w:space="0" w:color="auto"/>
        <w:right w:val="none" w:sz="0" w:space="0" w:color="auto"/>
      </w:divBdr>
    </w:div>
    <w:div w:id="894124370">
      <w:bodyDiv w:val="1"/>
      <w:marLeft w:val="0"/>
      <w:marRight w:val="0"/>
      <w:marTop w:val="0"/>
      <w:marBottom w:val="0"/>
      <w:divBdr>
        <w:top w:val="none" w:sz="0" w:space="0" w:color="auto"/>
        <w:left w:val="none" w:sz="0" w:space="0" w:color="auto"/>
        <w:bottom w:val="none" w:sz="0" w:space="0" w:color="auto"/>
        <w:right w:val="none" w:sz="0" w:space="0" w:color="auto"/>
      </w:divBdr>
    </w:div>
    <w:div w:id="929239832">
      <w:bodyDiv w:val="1"/>
      <w:marLeft w:val="0"/>
      <w:marRight w:val="0"/>
      <w:marTop w:val="0"/>
      <w:marBottom w:val="0"/>
      <w:divBdr>
        <w:top w:val="none" w:sz="0" w:space="0" w:color="auto"/>
        <w:left w:val="none" w:sz="0" w:space="0" w:color="auto"/>
        <w:bottom w:val="none" w:sz="0" w:space="0" w:color="auto"/>
        <w:right w:val="none" w:sz="0" w:space="0" w:color="auto"/>
      </w:divBdr>
    </w:div>
    <w:div w:id="982664518">
      <w:bodyDiv w:val="1"/>
      <w:marLeft w:val="0"/>
      <w:marRight w:val="0"/>
      <w:marTop w:val="0"/>
      <w:marBottom w:val="0"/>
      <w:divBdr>
        <w:top w:val="none" w:sz="0" w:space="0" w:color="auto"/>
        <w:left w:val="none" w:sz="0" w:space="0" w:color="auto"/>
        <w:bottom w:val="none" w:sz="0" w:space="0" w:color="auto"/>
        <w:right w:val="none" w:sz="0" w:space="0" w:color="auto"/>
      </w:divBdr>
    </w:div>
    <w:div w:id="985276216">
      <w:bodyDiv w:val="1"/>
      <w:marLeft w:val="0"/>
      <w:marRight w:val="0"/>
      <w:marTop w:val="0"/>
      <w:marBottom w:val="0"/>
      <w:divBdr>
        <w:top w:val="none" w:sz="0" w:space="0" w:color="auto"/>
        <w:left w:val="none" w:sz="0" w:space="0" w:color="auto"/>
        <w:bottom w:val="none" w:sz="0" w:space="0" w:color="auto"/>
        <w:right w:val="none" w:sz="0" w:space="0" w:color="auto"/>
      </w:divBdr>
    </w:div>
    <w:div w:id="1073550471">
      <w:bodyDiv w:val="1"/>
      <w:marLeft w:val="0"/>
      <w:marRight w:val="0"/>
      <w:marTop w:val="0"/>
      <w:marBottom w:val="0"/>
      <w:divBdr>
        <w:top w:val="none" w:sz="0" w:space="0" w:color="auto"/>
        <w:left w:val="none" w:sz="0" w:space="0" w:color="auto"/>
        <w:bottom w:val="none" w:sz="0" w:space="0" w:color="auto"/>
        <w:right w:val="none" w:sz="0" w:space="0" w:color="auto"/>
      </w:divBdr>
    </w:div>
    <w:div w:id="1115979236">
      <w:bodyDiv w:val="1"/>
      <w:marLeft w:val="0"/>
      <w:marRight w:val="0"/>
      <w:marTop w:val="0"/>
      <w:marBottom w:val="0"/>
      <w:divBdr>
        <w:top w:val="none" w:sz="0" w:space="0" w:color="auto"/>
        <w:left w:val="none" w:sz="0" w:space="0" w:color="auto"/>
        <w:bottom w:val="none" w:sz="0" w:space="0" w:color="auto"/>
        <w:right w:val="none" w:sz="0" w:space="0" w:color="auto"/>
      </w:divBdr>
    </w:div>
    <w:div w:id="1187593891">
      <w:bodyDiv w:val="1"/>
      <w:marLeft w:val="0"/>
      <w:marRight w:val="0"/>
      <w:marTop w:val="0"/>
      <w:marBottom w:val="0"/>
      <w:divBdr>
        <w:top w:val="none" w:sz="0" w:space="0" w:color="auto"/>
        <w:left w:val="none" w:sz="0" w:space="0" w:color="auto"/>
        <w:bottom w:val="none" w:sz="0" w:space="0" w:color="auto"/>
        <w:right w:val="none" w:sz="0" w:space="0" w:color="auto"/>
      </w:divBdr>
    </w:div>
    <w:div w:id="1210994407">
      <w:bodyDiv w:val="1"/>
      <w:marLeft w:val="0"/>
      <w:marRight w:val="0"/>
      <w:marTop w:val="0"/>
      <w:marBottom w:val="0"/>
      <w:divBdr>
        <w:top w:val="none" w:sz="0" w:space="0" w:color="auto"/>
        <w:left w:val="none" w:sz="0" w:space="0" w:color="auto"/>
        <w:bottom w:val="none" w:sz="0" w:space="0" w:color="auto"/>
        <w:right w:val="none" w:sz="0" w:space="0" w:color="auto"/>
      </w:divBdr>
    </w:div>
    <w:div w:id="1221136874">
      <w:bodyDiv w:val="1"/>
      <w:marLeft w:val="0"/>
      <w:marRight w:val="0"/>
      <w:marTop w:val="0"/>
      <w:marBottom w:val="0"/>
      <w:divBdr>
        <w:top w:val="none" w:sz="0" w:space="0" w:color="auto"/>
        <w:left w:val="none" w:sz="0" w:space="0" w:color="auto"/>
        <w:bottom w:val="none" w:sz="0" w:space="0" w:color="auto"/>
        <w:right w:val="none" w:sz="0" w:space="0" w:color="auto"/>
      </w:divBdr>
    </w:div>
    <w:div w:id="1226914668">
      <w:bodyDiv w:val="1"/>
      <w:marLeft w:val="0"/>
      <w:marRight w:val="0"/>
      <w:marTop w:val="0"/>
      <w:marBottom w:val="0"/>
      <w:divBdr>
        <w:top w:val="none" w:sz="0" w:space="0" w:color="auto"/>
        <w:left w:val="none" w:sz="0" w:space="0" w:color="auto"/>
        <w:bottom w:val="none" w:sz="0" w:space="0" w:color="auto"/>
        <w:right w:val="none" w:sz="0" w:space="0" w:color="auto"/>
      </w:divBdr>
    </w:div>
    <w:div w:id="1261331238">
      <w:bodyDiv w:val="1"/>
      <w:marLeft w:val="0"/>
      <w:marRight w:val="0"/>
      <w:marTop w:val="0"/>
      <w:marBottom w:val="0"/>
      <w:divBdr>
        <w:top w:val="none" w:sz="0" w:space="0" w:color="auto"/>
        <w:left w:val="none" w:sz="0" w:space="0" w:color="auto"/>
        <w:bottom w:val="none" w:sz="0" w:space="0" w:color="auto"/>
        <w:right w:val="none" w:sz="0" w:space="0" w:color="auto"/>
      </w:divBdr>
    </w:div>
    <w:div w:id="1301030842">
      <w:bodyDiv w:val="1"/>
      <w:marLeft w:val="0"/>
      <w:marRight w:val="0"/>
      <w:marTop w:val="0"/>
      <w:marBottom w:val="0"/>
      <w:divBdr>
        <w:top w:val="none" w:sz="0" w:space="0" w:color="auto"/>
        <w:left w:val="none" w:sz="0" w:space="0" w:color="auto"/>
        <w:bottom w:val="none" w:sz="0" w:space="0" w:color="auto"/>
        <w:right w:val="none" w:sz="0" w:space="0" w:color="auto"/>
      </w:divBdr>
    </w:div>
    <w:div w:id="1314523726">
      <w:bodyDiv w:val="1"/>
      <w:marLeft w:val="0"/>
      <w:marRight w:val="0"/>
      <w:marTop w:val="0"/>
      <w:marBottom w:val="0"/>
      <w:divBdr>
        <w:top w:val="none" w:sz="0" w:space="0" w:color="auto"/>
        <w:left w:val="none" w:sz="0" w:space="0" w:color="auto"/>
        <w:bottom w:val="none" w:sz="0" w:space="0" w:color="auto"/>
        <w:right w:val="none" w:sz="0" w:space="0" w:color="auto"/>
      </w:divBdr>
    </w:div>
    <w:div w:id="1422409123">
      <w:bodyDiv w:val="1"/>
      <w:marLeft w:val="0"/>
      <w:marRight w:val="0"/>
      <w:marTop w:val="0"/>
      <w:marBottom w:val="0"/>
      <w:divBdr>
        <w:top w:val="none" w:sz="0" w:space="0" w:color="auto"/>
        <w:left w:val="none" w:sz="0" w:space="0" w:color="auto"/>
        <w:bottom w:val="none" w:sz="0" w:space="0" w:color="auto"/>
        <w:right w:val="none" w:sz="0" w:space="0" w:color="auto"/>
      </w:divBdr>
    </w:div>
    <w:div w:id="1443456149">
      <w:bodyDiv w:val="1"/>
      <w:marLeft w:val="0"/>
      <w:marRight w:val="0"/>
      <w:marTop w:val="0"/>
      <w:marBottom w:val="0"/>
      <w:divBdr>
        <w:top w:val="none" w:sz="0" w:space="0" w:color="auto"/>
        <w:left w:val="none" w:sz="0" w:space="0" w:color="auto"/>
        <w:bottom w:val="none" w:sz="0" w:space="0" w:color="auto"/>
        <w:right w:val="none" w:sz="0" w:space="0" w:color="auto"/>
      </w:divBdr>
    </w:div>
    <w:div w:id="1446777921">
      <w:bodyDiv w:val="1"/>
      <w:marLeft w:val="0"/>
      <w:marRight w:val="0"/>
      <w:marTop w:val="0"/>
      <w:marBottom w:val="0"/>
      <w:divBdr>
        <w:top w:val="none" w:sz="0" w:space="0" w:color="auto"/>
        <w:left w:val="none" w:sz="0" w:space="0" w:color="auto"/>
        <w:bottom w:val="none" w:sz="0" w:space="0" w:color="auto"/>
        <w:right w:val="none" w:sz="0" w:space="0" w:color="auto"/>
      </w:divBdr>
    </w:div>
    <w:div w:id="1528828851">
      <w:bodyDiv w:val="1"/>
      <w:marLeft w:val="0"/>
      <w:marRight w:val="0"/>
      <w:marTop w:val="0"/>
      <w:marBottom w:val="0"/>
      <w:divBdr>
        <w:top w:val="none" w:sz="0" w:space="0" w:color="auto"/>
        <w:left w:val="none" w:sz="0" w:space="0" w:color="auto"/>
        <w:bottom w:val="none" w:sz="0" w:space="0" w:color="auto"/>
        <w:right w:val="none" w:sz="0" w:space="0" w:color="auto"/>
      </w:divBdr>
    </w:div>
    <w:div w:id="1584679974">
      <w:bodyDiv w:val="1"/>
      <w:marLeft w:val="0"/>
      <w:marRight w:val="0"/>
      <w:marTop w:val="0"/>
      <w:marBottom w:val="0"/>
      <w:divBdr>
        <w:top w:val="none" w:sz="0" w:space="0" w:color="auto"/>
        <w:left w:val="none" w:sz="0" w:space="0" w:color="auto"/>
        <w:bottom w:val="none" w:sz="0" w:space="0" w:color="auto"/>
        <w:right w:val="none" w:sz="0" w:space="0" w:color="auto"/>
      </w:divBdr>
    </w:div>
    <w:div w:id="1605309040">
      <w:bodyDiv w:val="1"/>
      <w:marLeft w:val="0"/>
      <w:marRight w:val="0"/>
      <w:marTop w:val="0"/>
      <w:marBottom w:val="0"/>
      <w:divBdr>
        <w:top w:val="none" w:sz="0" w:space="0" w:color="auto"/>
        <w:left w:val="none" w:sz="0" w:space="0" w:color="auto"/>
        <w:bottom w:val="none" w:sz="0" w:space="0" w:color="auto"/>
        <w:right w:val="none" w:sz="0" w:space="0" w:color="auto"/>
      </w:divBdr>
    </w:div>
    <w:div w:id="1619873966">
      <w:bodyDiv w:val="1"/>
      <w:marLeft w:val="0"/>
      <w:marRight w:val="0"/>
      <w:marTop w:val="0"/>
      <w:marBottom w:val="0"/>
      <w:divBdr>
        <w:top w:val="none" w:sz="0" w:space="0" w:color="auto"/>
        <w:left w:val="none" w:sz="0" w:space="0" w:color="auto"/>
        <w:bottom w:val="none" w:sz="0" w:space="0" w:color="auto"/>
        <w:right w:val="none" w:sz="0" w:space="0" w:color="auto"/>
      </w:divBdr>
    </w:div>
    <w:div w:id="1679887170">
      <w:bodyDiv w:val="1"/>
      <w:marLeft w:val="0"/>
      <w:marRight w:val="0"/>
      <w:marTop w:val="0"/>
      <w:marBottom w:val="0"/>
      <w:divBdr>
        <w:top w:val="none" w:sz="0" w:space="0" w:color="auto"/>
        <w:left w:val="none" w:sz="0" w:space="0" w:color="auto"/>
        <w:bottom w:val="none" w:sz="0" w:space="0" w:color="auto"/>
        <w:right w:val="none" w:sz="0" w:space="0" w:color="auto"/>
      </w:divBdr>
    </w:div>
    <w:div w:id="1754473527">
      <w:bodyDiv w:val="1"/>
      <w:marLeft w:val="0"/>
      <w:marRight w:val="0"/>
      <w:marTop w:val="0"/>
      <w:marBottom w:val="0"/>
      <w:divBdr>
        <w:top w:val="none" w:sz="0" w:space="0" w:color="auto"/>
        <w:left w:val="none" w:sz="0" w:space="0" w:color="auto"/>
        <w:bottom w:val="none" w:sz="0" w:space="0" w:color="auto"/>
        <w:right w:val="none" w:sz="0" w:space="0" w:color="auto"/>
      </w:divBdr>
    </w:div>
    <w:div w:id="1790472185">
      <w:bodyDiv w:val="1"/>
      <w:marLeft w:val="0"/>
      <w:marRight w:val="0"/>
      <w:marTop w:val="0"/>
      <w:marBottom w:val="0"/>
      <w:divBdr>
        <w:top w:val="none" w:sz="0" w:space="0" w:color="auto"/>
        <w:left w:val="none" w:sz="0" w:space="0" w:color="auto"/>
        <w:bottom w:val="none" w:sz="0" w:space="0" w:color="auto"/>
        <w:right w:val="none" w:sz="0" w:space="0" w:color="auto"/>
      </w:divBdr>
    </w:div>
    <w:div w:id="1799713888">
      <w:bodyDiv w:val="1"/>
      <w:marLeft w:val="0"/>
      <w:marRight w:val="0"/>
      <w:marTop w:val="0"/>
      <w:marBottom w:val="0"/>
      <w:divBdr>
        <w:top w:val="none" w:sz="0" w:space="0" w:color="auto"/>
        <w:left w:val="none" w:sz="0" w:space="0" w:color="auto"/>
        <w:bottom w:val="none" w:sz="0" w:space="0" w:color="auto"/>
        <w:right w:val="none" w:sz="0" w:space="0" w:color="auto"/>
      </w:divBdr>
    </w:div>
    <w:div w:id="1806773295">
      <w:bodyDiv w:val="1"/>
      <w:marLeft w:val="0"/>
      <w:marRight w:val="0"/>
      <w:marTop w:val="0"/>
      <w:marBottom w:val="0"/>
      <w:divBdr>
        <w:top w:val="none" w:sz="0" w:space="0" w:color="auto"/>
        <w:left w:val="none" w:sz="0" w:space="0" w:color="auto"/>
        <w:bottom w:val="none" w:sz="0" w:space="0" w:color="auto"/>
        <w:right w:val="none" w:sz="0" w:space="0" w:color="auto"/>
      </w:divBdr>
    </w:div>
    <w:div w:id="1894274105">
      <w:bodyDiv w:val="1"/>
      <w:marLeft w:val="0"/>
      <w:marRight w:val="0"/>
      <w:marTop w:val="0"/>
      <w:marBottom w:val="0"/>
      <w:divBdr>
        <w:top w:val="none" w:sz="0" w:space="0" w:color="auto"/>
        <w:left w:val="none" w:sz="0" w:space="0" w:color="auto"/>
        <w:bottom w:val="none" w:sz="0" w:space="0" w:color="auto"/>
        <w:right w:val="none" w:sz="0" w:space="0" w:color="auto"/>
      </w:divBdr>
    </w:div>
    <w:div w:id="1957247475">
      <w:bodyDiv w:val="1"/>
      <w:marLeft w:val="0"/>
      <w:marRight w:val="0"/>
      <w:marTop w:val="0"/>
      <w:marBottom w:val="0"/>
      <w:divBdr>
        <w:top w:val="none" w:sz="0" w:space="0" w:color="auto"/>
        <w:left w:val="none" w:sz="0" w:space="0" w:color="auto"/>
        <w:bottom w:val="none" w:sz="0" w:space="0" w:color="auto"/>
        <w:right w:val="none" w:sz="0" w:space="0" w:color="auto"/>
      </w:divBdr>
    </w:div>
    <w:div w:id="1982299091">
      <w:bodyDiv w:val="1"/>
      <w:marLeft w:val="0"/>
      <w:marRight w:val="0"/>
      <w:marTop w:val="0"/>
      <w:marBottom w:val="0"/>
      <w:divBdr>
        <w:top w:val="none" w:sz="0" w:space="0" w:color="auto"/>
        <w:left w:val="none" w:sz="0" w:space="0" w:color="auto"/>
        <w:bottom w:val="none" w:sz="0" w:space="0" w:color="auto"/>
        <w:right w:val="none" w:sz="0" w:space="0" w:color="auto"/>
      </w:divBdr>
    </w:div>
    <w:div w:id="2056655171">
      <w:bodyDiv w:val="1"/>
      <w:marLeft w:val="0"/>
      <w:marRight w:val="0"/>
      <w:marTop w:val="0"/>
      <w:marBottom w:val="0"/>
      <w:divBdr>
        <w:top w:val="none" w:sz="0" w:space="0" w:color="auto"/>
        <w:left w:val="none" w:sz="0" w:space="0" w:color="auto"/>
        <w:bottom w:val="none" w:sz="0" w:space="0" w:color="auto"/>
        <w:right w:val="none" w:sz="0" w:space="0" w:color="auto"/>
      </w:divBdr>
    </w:div>
    <w:div w:id="207658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takealot.com/5-pack-22cm-cat5e-flylead-ethernet-network-patch-cable-white/PLID91336583" TargetMode="External"/><Relationship Id="rId3" Type="http://schemas.openxmlformats.org/officeDocument/2006/relationships/customXml" Target="../customXml/item3.xml"/><Relationship Id="rId21" Type="http://schemas.openxmlformats.org/officeDocument/2006/relationships/hyperlink" Target="https://www.takealot.com/tp-link-tl-sg108-network-switch/PLID28720019?gclsrc=aw.ds&amp;gad_source=1&amp;gclid=Cj0KCQjw6PGxBhCVARIsAIumnWZZSR0CHDttsqDq4rjjj-1CyOwSVVlrpCuSihCsnJg-QPm_2V5DRUgaAhq5EALw_wcB&amp;gclsrc=aw.d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takealot.com/cat5e-lan-network-cable-50m/PLID52541076"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thenetworkinstallers.com/blog/how-much-does-it-cost-to-install-network-wirin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akro.co.za/electronics-computers/wifi-networking/routers-modems/routers/tenda-ac8-wi-fi-5-wireless-router---dual-band-2-4ghz-and-5ghz-gigabit-ethernet-black/p/acf4105c-f56d-44e5-b45c-9ff534520597?gad_source=4&amp;gclid=Cj0KCQjw6PGxBhCVARIsAIumnWYrGJLj_H1h8JUkDu4R5tf1tTEHhhIyvDj4PtqP4DzqdnVBmpzNmL4aArwjEALw_wcB"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incredible.co.za/tp-link-archer-ax6000-wi-fi-router?gad_source=1&amp;gclid=CjwKCAjw9IayBhBJEiwAVuc3fmMX3OmlJyUEXoymcnvA75Q_eZA1bc_AblmVb_Vdt79eQv-VKaZ-kxoCEgkQAvD_BwE"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bay.com/itm/364587739800?itmmeta=01HXEZFF22F18V1ZNW27AJ6B1G&amp;hash=item54e31f6a98:g:dswAAOSwWC1ic5Dh&amp;itmprp=enc%3AAQAJAAAA8D03%2FwWQSAvoubCs2sW1836802XuER41jdrLsVUof9bzY9rzTbLpvWCZ%2BI4sd9xAGBTx6c2u1bmx8M1U0xET0SF12nSA6RRl69YBqSjEhR2tOafC68Jyf0BU2X8n6XiOODo93QbKRBxVHWx3%2B6M6PukSFcYvYdS3C4gvG5hhsNIz8l7Wb2W%2BqdwE6S8UjmQUp%2BFH%2FoBUNKB9zdyuKFsMcPUXO4yqLsRQCWaWNx1Ov03%2F%2BgvE0NiwSsQvNEdP4xi%2Be8REIn%2BRjDIqZP1VxfzsBAfhrO51GNzMRB7im7quF%2B6Eejv12mPCG5TrI9scZeUlQQ%3D%3D%7Ctkp%3ABFBMjPG93-tj" TargetMode="External"/><Relationship Id="rId27" Type="http://schemas.openxmlformats.org/officeDocument/2006/relationships/hyperlink" Target="https://www.pnet.co.za/jobs--Wireless-Networking-Technician-Blouberg-West-Coast-Personnel--3759332-inline.html?rltr=1_1_25_seorl_m_0_0_0_0_0_0"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738\AppData\Roaming\Microsoft\Templates\Modern%20report.dotx" TargetMode="External"/></Relationships>
</file>

<file path=word/theme/theme1.xml><?xml version="1.0" encoding="utf-8"?>
<a:theme xmlns:a="http://schemas.openxmlformats.org/drawingml/2006/main" name="MR">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33</Pages>
  <Words>6683</Words>
  <Characters>38099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2024-05-15T18:35:00Z</dcterms:created>
  <dcterms:modified xsi:type="dcterms:W3CDTF">2024-05-15T22:04:00Z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